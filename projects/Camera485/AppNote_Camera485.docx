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0F75DD" w14:textId="710A3107" w:rsidR="00FD7E61" w:rsidRPr="00E17458" w:rsidRDefault="00E17458" w:rsidP="00D72F49">
      <w:pPr>
        <w:pStyle w:val="Heading5"/>
        <w:rPr>
          <w:rFonts w:cs="Corbel"/>
          <w:b w:val="0"/>
          <w:bCs/>
          <w:color w:val="054E9B"/>
        </w:rPr>
      </w:pPr>
      <w:r w:rsidRPr="00E17458">
        <w:t>Us</w:t>
      </w:r>
      <w:r>
        <w:t xml:space="preserve">ing </w:t>
      </w:r>
      <w:r w:rsidR="007204A7">
        <w:t>Camera485 with the XLink-500</w:t>
      </w:r>
    </w:p>
    <w:p w14:paraId="60295D53" w14:textId="53D90EC0" w:rsidR="00FD7E61" w:rsidRDefault="007204A7" w:rsidP="007204A7">
      <w:pPr>
        <w:jc w:val="center"/>
      </w:pPr>
      <w:r>
        <w:rPr>
          <w:noProof/>
        </w:rPr>
        <w:drawing>
          <wp:inline distT="0" distB="0" distL="0" distR="0" wp14:anchorId="7454BE94" wp14:editId="29C3F145">
            <wp:extent cx="1836807" cy="2219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61227" cy="2248831"/>
                    </a:xfrm>
                    <a:prstGeom prst="rect">
                      <a:avLst/>
                    </a:prstGeom>
                  </pic:spPr>
                </pic:pic>
              </a:graphicData>
            </a:graphic>
          </wp:inline>
        </w:drawing>
      </w:r>
      <w:r>
        <w:rPr>
          <w:noProof/>
        </w:rPr>
        <w:drawing>
          <wp:inline distT="0" distB="0" distL="0" distR="0" wp14:anchorId="4917B7C3" wp14:editId="2AD00C8F">
            <wp:extent cx="2085975" cy="148425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9316" cy="1507974"/>
                    </a:xfrm>
                    <a:prstGeom prst="rect">
                      <a:avLst/>
                    </a:prstGeom>
                  </pic:spPr>
                </pic:pic>
              </a:graphicData>
            </a:graphic>
          </wp:inline>
        </w:drawing>
      </w:r>
    </w:p>
    <w:p w14:paraId="2DEE2247" w14:textId="5D0BA434" w:rsidR="00FD7E61" w:rsidRDefault="00FD7E61" w:rsidP="00FD7E61">
      <w:pPr>
        <w:jc w:val="center"/>
      </w:pPr>
    </w:p>
    <w:p w14:paraId="23A5D191" w14:textId="77777777" w:rsidR="00FD7E61" w:rsidRPr="00FD7E61" w:rsidRDefault="00FD7E61" w:rsidP="00FD7E61">
      <w:pPr>
        <w:jc w:val="center"/>
        <w:rPr>
          <w:b/>
          <w:sz w:val="36"/>
          <w:szCs w:val="36"/>
        </w:rPr>
      </w:pPr>
    </w:p>
    <w:p w14:paraId="2B655E00" w14:textId="3482A815" w:rsidR="00272027" w:rsidRPr="006D7C0C" w:rsidRDefault="005F6C26" w:rsidP="006D7C0C">
      <w:pPr>
        <w:jc w:val="center"/>
        <w:rPr>
          <w:b/>
          <w:color w:val="005C97"/>
          <w:sz w:val="36"/>
          <w:szCs w:val="36"/>
        </w:rPr>
        <w:sectPr w:rsidR="00272027" w:rsidRPr="006D7C0C" w:rsidSect="00EB467D">
          <w:headerReference w:type="default" r:id="rId13"/>
          <w:footerReference w:type="default" r:id="rId14"/>
          <w:type w:val="oddPage"/>
          <w:pgSz w:w="12240" w:h="15840" w:code="1"/>
          <w:pgMar w:top="1008" w:right="1800" w:bottom="1152" w:left="1800" w:header="576" w:footer="720" w:gutter="0"/>
          <w:pgNumType w:fmt="lowerRoman" w:start="1"/>
          <w:cols w:space="720"/>
          <w:noEndnote/>
          <w:docGrid w:linePitch="272"/>
        </w:sectPr>
      </w:pPr>
      <w:r>
        <w:rPr>
          <w:b/>
          <w:color w:val="005C97"/>
          <w:sz w:val="36"/>
          <w:szCs w:val="36"/>
        </w:rPr>
        <w:t>May</w:t>
      </w:r>
      <w:r w:rsidR="006D7C0C">
        <w:rPr>
          <w:b/>
          <w:color w:val="005C97"/>
          <w:sz w:val="36"/>
          <w:szCs w:val="36"/>
        </w:rPr>
        <w:t xml:space="preserve"> 20</w:t>
      </w:r>
      <w:r w:rsidR="007204A7">
        <w:rPr>
          <w:b/>
          <w:color w:val="005C97"/>
          <w:sz w:val="36"/>
          <w:szCs w:val="36"/>
        </w:rPr>
        <w:t>2</w:t>
      </w:r>
      <w:r w:rsidR="006071F7">
        <w:rPr>
          <w:b/>
          <w:color w:val="005C97"/>
          <w:sz w:val="36"/>
          <w:szCs w:val="36"/>
        </w:rPr>
        <w:t>1</w:t>
      </w:r>
      <w:r w:rsidR="00FA5FB1">
        <w:rPr>
          <w:b/>
          <w:color w:val="005C97"/>
          <w:sz w:val="36"/>
          <w:szCs w:val="36"/>
        </w:rPr>
        <w:br/>
        <w:t xml:space="preserve">version </w:t>
      </w:r>
      <w:r w:rsidR="006071F7">
        <w:rPr>
          <w:b/>
          <w:color w:val="005C97"/>
          <w:sz w:val="36"/>
          <w:szCs w:val="36"/>
        </w:rPr>
        <w:t>2.0</w:t>
      </w:r>
    </w:p>
    <w:p w14:paraId="6512EF55" w14:textId="05403CE3" w:rsidR="004B3813" w:rsidRDefault="004B3813" w:rsidP="00C4604E">
      <w:pPr>
        <w:pStyle w:val="Heading3"/>
        <w:rPr>
          <w:sz w:val="36"/>
          <w:szCs w:val="36"/>
          <w:u w:val="none"/>
        </w:rPr>
      </w:pPr>
      <w:r>
        <w:rPr>
          <w:sz w:val="36"/>
          <w:szCs w:val="36"/>
          <w:u w:val="none"/>
        </w:rPr>
        <w:lastRenderedPageBreak/>
        <w:t>Introduction</w:t>
      </w:r>
    </w:p>
    <w:p w14:paraId="40434807" w14:textId="77777777" w:rsidR="004B3813" w:rsidRDefault="004B3813" w:rsidP="004B3813"/>
    <w:p w14:paraId="560518A9" w14:textId="57C3FFD3" w:rsidR="004B3813" w:rsidRDefault="004B3813" w:rsidP="004B3813">
      <w:r>
        <w:t>Here are some of the features of the camera (</w:t>
      </w:r>
      <w:r w:rsidR="00E8510E">
        <w:t>*</w:t>
      </w:r>
      <w:r>
        <w:t>):</w:t>
      </w:r>
    </w:p>
    <w:p w14:paraId="16F56796" w14:textId="5F778FA6" w:rsidR="004B3813" w:rsidRDefault="004B3813" w:rsidP="004B3813">
      <w:pPr>
        <w:pStyle w:val="ListParagraph"/>
        <w:numPr>
          <w:ilvl w:val="0"/>
          <w:numId w:val="25"/>
        </w:numPr>
      </w:pPr>
      <w:r>
        <w:t>Weatherproof enclosure (IP67)</w:t>
      </w:r>
    </w:p>
    <w:p w14:paraId="5AC51226" w14:textId="3AD2D6BD" w:rsidR="004B3813" w:rsidRDefault="004B3813" w:rsidP="004B3813">
      <w:pPr>
        <w:pStyle w:val="ListParagraph"/>
        <w:numPr>
          <w:ilvl w:val="0"/>
          <w:numId w:val="25"/>
        </w:numPr>
      </w:pPr>
      <w:r>
        <w:t>2 mega pixels</w:t>
      </w:r>
      <w:r w:rsidR="00E8510E">
        <w:t xml:space="preserve"> CMOS color sensor</w:t>
      </w:r>
    </w:p>
    <w:p w14:paraId="6901094B" w14:textId="4FCE190D" w:rsidR="004B3813" w:rsidRDefault="004B3813" w:rsidP="004B3813">
      <w:pPr>
        <w:pStyle w:val="ListParagraph"/>
        <w:numPr>
          <w:ilvl w:val="0"/>
          <w:numId w:val="25"/>
        </w:numPr>
      </w:pPr>
      <w:r>
        <w:t>Various 4:3 and 16:9 resolutions from as small as 480x270 up to 1920x1080</w:t>
      </w:r>
    </w:p>
    <w:p w14:paraId="118BDD69" w14:textId="207266BE" w:rsidR="004B3813" w:rsidRDefault="004B3813" w:rsidP="004B3813">
      <w:pPr>
        <w:pStyle w:val="ListParagraph"/>
        <w:numPr>
          <w:ilvl w:val="0"/>
          <w:numId w:val="25"/>
        </w:numPr>
      </w:pPr>
      <w:r>
        <w:t>Selectable JPEG compression level</w:t>
      </w:r>
    </w:p>
    <w:p w14:paraId="0B7C37DF" w14:textId="18149687" w:rsidR="004B3813" w:rsidRDefault="004B3813" w:rsidP="004B3813">
      <w:pPr>
        <w:pStyle w:val="ListParagraph"/>
        <w:numPr>
          <w:ilvl w:val="0"/>
          <w:numId w:val="25"/>
        </w:numPr>
      </w:pPr>
      <w:r>
        <w:t>Low light operation (0.0005 lux)</w:t>
      </w:r>
    </w:p>
    <w:p w14:paraId="7ECDAB0D" w14:textId="6EA703B0" w:rsidR="004B3813" w:rsidRDefault="004B3813" w:rsidP="004B3813">
      <w:pPr>
        <w:pStyle w:val="ListParagraph"/>
        <w:numPr>
          <w:ilvl w:val="0"/>
          <w:numId w:val="25"/>
        </w:numPr>
      </w:pPr>
      <w:r>
        <w:t>IR LEDs for night mode operation (4pcs</w:t>
      </w:r>
      <w:r w:rsidR="00E8510E">
        <w:t xml:space="preserve"> 850nm)</w:t>
      </w:r>
    </w:p>
    <w:p w14:paraId="0C6C94E1" w14:textId="3BE9B4AD" w:rsidR="004B3813" w:rsidRDefault="004B3813" w:rsidP="004B3813">
      <w:pPr>
        <w:pStyle w:val="ListParagraph"/>
        <w:numPr>
          <w:ilvl w:val="0"/>
          <w:numId w:val="25"/>
        </w:numPr>
      </w:pPr>
      <w:r>
        <w:t>Color in regular mode, black &amp; white in IR mode</w:t>
      </w:r>
    </w:p>
    <w:p w14:paraId="0FC52A64" w14:textId="061C98D2" w:rsidR="004B3813" w:rsidRDefault="004B3813" w:rsidP="004B3813">
      <w:pPr>
        <w:pStyle w:val="ListParagraph"/>
        <w:numPr>
          <w:ilvl w:val="0"/>
          <w:numId w:val="25"/>
        </w:numPr>
      </w:pPr>
      <w:r>
        <w:t>50 meter cable</w:t>
      </w:r>
    </w:p>
    <w:p w14:paraId="121F66EA" w14:textId="6BB31F92" w:rsidR="004B3813" w:rsidRDefault="004B3813" w:rsidP="004B3813">
      <w:pPr>
        <w:pStyle w:val="ListParagraph"/>
        <w:numPr>
          <w:ilvl w:val="0"/>
          <w:numId w:val="25"/>
        </w:numPr>
      </w:pPr>
      <w:r>
        <w:t>RS-485 communications up to 115.2K baud</w:t>
      </w:r>
    </w:p>
    <w:p w14:paraId="7F41EEAA" w14:textId="7D79F9C1" w:rsidR="004B3813" w:rsidRDefault="004B3813" w:rsidP="004B3813">
      <w:pPr>
        <w:pStyle w:val="ListParagraph"/>
        <w:numPr>
          <w:ilvl w:val="0"/>
          <w:numId w:val="25"/>
        </w:numPr>
      </w:pPr>
      <w:r>
        <w:t>-40C to +85C operating temperature</w:t>
      </w:r>
    </w:p>
    <w:p w14:paraId="4B6F52DB" w14:textId="2A23068C" w:rsidR="00E8510E" w:rsidRDefault="00E8510E" w:rsidP="004B3813">
      <w:pPr>
        <w:pStyle w:val="ListParagraph"/>
        <w:numPr>
          <w:ilvl w:val="0"/>
          <w:numId w:val="25"/>
        </w:numPr>
      </w:pPr>
      <w:r>
        <w:t>-45C to +90C storage temperature</w:t>
      </w:r>
    </w:p>
    <w:p w14:paraId="08F01830" w14:textId="351FB1BD" w:rsidR="004B3813" w:rsidRDefault="004B3813" w:rsidP="004B3813">
      <w:pPr>
        <w:pStyle w:val="ListParagraph"/>
        <w:numPr>
          <w:ilvl w:val="0"/>
          <w:numId w:val="25"/>
        </w:numPr>
      </w:pPr>
      <w:r>
        <w:t>90mm wide x 85mm height x 193mm depth</w:t>
      </w:r>
    </w:p>
    <w:p w14:paraId="1BF27AA0" w14:textId="3286A7D3" w:rsidR="004B3813" w:rsidRDefault="004B3813" w:rsidP="004B3813">
      <w:pPr>
        <w:pStyle w:val="ListParagraph"/>
        <w:numPr>
          <w:ilvl w:val="0"/>
          <w:numId w:val="25"/>
        </w:numPr>
      </w:pPr>
      <w:r>
        <w:t>Approximately 800 grams or 1lbs 8oz</w:t>
      </w:r>
    </w:p>
    <w:p w14:paraId="72E10D16" w14:textId="1B60846F" w:rsidR="00E8510E" w:rsidRDefault="00E8510E" w:rsidP="004B3813">
      <w:pPr>
        <w:pStyle w:val="ListParagraph"/>
        <w:numPr>
          <w:ilvl w:val="0"/>
          <w:numId w:val="25"/>
        </w:numPr>
      </w:pPr>
      <w:r>
        <w:t>12V DC typical with support for 5 to 28V</w:t>
      </w:r>
    </w:p>
    <w:p w14:paraId="25E8B104" w14:textId="1BC55C7D" w:rsidR="00E8510E" w:rsidRDefault="00E8510E" w:rsidP="004B3813">
      <w:pPr>
        <w:pStyle w:val="ListParagraph"/>
        <w:numPr>
          <w:ilvl w:val="0"/>
          <w:numId w:val="25"/>
        </w:numPr>
      </w:pPr>
      <w:r>
        <w:t>80 mA typical, 900 mA max</w:t>
      </w:r>
    </w:p>
    <w:p w14:paraId="3B7157D4" w14:textId="5E75FD09" w:rsidR="00E8510E" w:rsidRDefault="00E8510E" w:rsidP="00E8510E">
      <w:r w:rsidRPr="00E8510E">
        <w:t xml:space="preserve">Contact your Ott Hydromet Territory Manager for information about purchasing the </w:t>
      </w:r>
      <w:r>
        <w:t xml:space="preserve">XLink or the </w:t>
      </w:r>
      <w:r w:rsidRPr="00E8510E">
        <w:t>camera</w:t>
      </w:r>
      <w:r>
        <w:t>.</w:t>
      </w:r>
    </w:p>
    <w:p w14:paraId="6F791C08" w14:textId="43BFDCCE" w:rsidR="00E8510E" w:rsidRPr="004B3813" w:rsidRDefault="00E8510E" w:rsidP="00E8510E">
      <w:r>
        <w:t>(*) subject to change without notice.</w:t>
      </w:r>
    </w:p>
    <w:p w14:paraId="4A96FD93" w14:textId="5FCA0AF3" w:rsidR="00C4604E" w:rsidRPr="00EB467D" w:rsidRDefault="00C4604E" w:rsidP="00C4604E">
      <w:pPr>
        <w:pStyle w:val="Heading3"/>
        <w:rPr>
          <w:sz w:val="36"/>
          <w:szCs w:val="36"/>
          <w:u w:val="none"/>
        </w:rPr>
      </w:pPr>
      <w:r w:rsidRPr="00EB467D">
        <w:rPr>
          <w:sz w:val="36"/>
          <w:szCs w:val="36"/>
          <w:u w:val="none"/>
        </w:rPr>
        <w:t>Wiring Diagram</w:t>
      </w:r>
    </w:p>
    <w:p w14:paraId="6E16D190" w14:textId="77777777" w:rsidR="00025AB8" w:rsidRDefault="004B2434" w:rsidP="009910E8">
      <w:r>
        <w:rPr>
          <w:noProof/>
        </w:rPr>
        <w:drawing>
          <wp:inline distT="0" distB="0" distL="0" distR="0" wp14:anchorId="15883597" wp14:editId="1E4918CA">
            <wp:extent cx="6029325" cy="5648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5648325"/>
                    </a:xfrm>
                    <a:prstGeom prst="rect">
                      <a:avLst/>
                    </a:prstGeom>
                    <a:noFill/>
                    <a:ln>
                      <a:noFill/>
                    </a:ln>
                  </pic:spPr>
                </pic:pic>
              </a:graphicData>
            </a:graphic>
          </wp:inline>
        </w:drawing>
      </w:r>
    </w:p>
    <w:p w14:paraId="01930F7B" w14:textId="77777777" w:rsidR="00C4604E" w:rsidRDefault="00C4604E" w:rsidP="009910E8"/>
    <w:p w14:paraId="3CA3794F" w14:textId="5FAB6767" w:rsidR="00C4604E" w:rsidRDefault="00C4604E" w:rsidP="009910E8">
      <w:r w:rsidRPr="00C4604E">
        <w:t xml:space="preserve">Camera485 </w:t>
      </w:r>
      <w:r>
        <w:t xml:space="preserve">has a 4-wire cable that is connected to the XLink-500’s RS485 and SW’D +12V power. </w:t>
      </w:r>
      <w:r w:rsidR="000B4CD3">
        <w:t>See the picture above or the table below for connectivity.</w:t>
      </w:r>
    </w:p>
    <w:tbl>
      <w:tblPr>
        <w:tblStyle w:val="PlainTable5"/>
        <w:tblW w:w="0" w:type="auto"/>
        <w:tblInd w:w="3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2070"/>
      </w:tblGrid>
      <w:tr w:rsidR="00C4604E" w14:paraId="6F5D573B" w14:textId="77777777" w:rsidTr="00EB467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0" w:type="dxa"/>
            <w:tcBorders>
              <w:bottom w:val="none" w:sz="0" w:space="0" w:color="auto"/>
              <w:right w:val="none" w:sz="0" w:space="0" w:color="auto"/>
            </w:tcBorders>
            <w:shd w:val="clear" w:color="auto" w:fill="92CDDC" w:themeFill="accent5" w:themeFillTint="99"/>
          </w:tcPr>
          <w:p w14:paraId="0D1A8FF6" w14:textId="71CF58D2" w:rsidR="00C4604E" w:rsidRDefault="00C4604E" w:rsidP="009910E8">
            <w:r>
              <w:t>XLink-500</w:t>
            </w:r>
          </w:p>
        </w:tc>
        <w:tc>
          <w:tcPr>
            <w:tcW w:w="2070" w:type="dxa"/>
            <w:tcBorders>
              <w:bottom w:val="none" w:sz="0" w:space="0" w:color="auto"/>
            </w:tcBorders>
            <w:shd w:val="clear" w:color="auto" w:fill="92CDDC" w:themeFill="accent5" w:themeFillTint="99"/>
          </w:tcPr>
          <w:p w14:paraId="4F118D0F" w14:textId="2B5E60A9" w:rsidR="00C4604E" w:rsidRDefault="00C4604E" w:rsidP="009910E8">
            <w:pPr>
              <w:cnfStyle w:val="100000000000" w:firstRow="1" w:lastRow="0" w:firstColumn="0" w:lastColumn="0" w:oddVBand="0" w:evenVBand="0" w:oddHBand="0" w:evenHBand="0" w:firstRowFirstColumn="0" w:firstRowLastColumn="0" w:lastRowFirstColumn="0" w:lastRowLastColumn="0"/>
            </w:pPr>
            <w:r>
              <w:t>Camera485</w:t>
            </w:r>
          </w:p>
        </w:tc>
      </w:tr>
      <w:tr w:rsidR="00C4604E" w14:paraId="345F2D3F" w14:textId="77777777" w:rsidTr="00EB4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right w:val="none" w:sz="0" w:space="0" w:color="auto"/>
            </w:tcBorders>
            <w:shd w:val="clear" w:color="auto" w:fill="auto"/>
          </w:tcPr>
          <w:p w14:paraId="2BF47FF9" w14:textId="63EDD1AB" w:rsidR="00C4604E" w:rsidRDefault="00C4604E" w:rsidP="009910E8">
            <w:r>
              <w:t>RS485-A</w:t>
            </w:r>
          </w:p>
        </w:tc>
        <w:tc>
          <w:tcPr>
            <w:tcW w:w="2070" w:type="dxa"/>
            <w:shd w:val="clear" w:color="auto" w:fill="auto"/>
          </w:tcPr>
          <w:p w14:paraId="5DDE4DE5" w14:textId="15672FA7" w:rsidR="00C4604E" w:rsidRDefault="00C4604E" w:rsidP="009910E8">
            <w:pPr>
              <w:cnfStyle w:val="000000100000" w:firstRow="0" w:lastRow="0" w:firstColumn="0" w:lastColumn="0" w:oddVBand="0" w:evenVBand="0" w:oddHBand="1" w:evenHBand="0" w:firstRowFirstColumn="0" w:firstRowLastColumn="0" w:lastRowFirstColumn="0" w:lastRowLastColumn="0"/>
            </w:pPr>
            <w:r>
              <w:t>Yellow Wire</w:t>
            </w:r>
          </w:p>
        </w:tc>
      </w:tr>
      <w:tr w:rsidR="00C4604E" w14:paraId="5871B8B2" w14:textId="77777777" w:rsidTr="00EB467D">
        <w:tc>
          <w:tcPr>
            <w:cnfStyle w:val="001000000000" w:firstRow="0" w:lastRow="0" w:firstColumn="1" w:lastColumn="0" w:oddVBand="0" w:evenVBand="0" w:oddHBand="0" w:evenHBand="0" w:firstRowFirstColumn="0" w:firstRowLastColumn="0" w:lastRowFirstColumn="0" w:lastRowLastColumn="0"/>
            <w:tcW w:w="1710" w:type="dxa"/>
            <w:tcBorders>
              <w:right w:val="none" w:sz="0" w:space="0" w:color="auto"/>
            </w:tcBorders>
            <w:shd w:val="clear" w:color="auto" w:fill="auto"/>
          </w:tcPr>
          <w:p w14:paraId="4257A8AC" w14:textId="4864676E" w:rsidR="00C4604E" w:rsidRDefault="00C4604E" w:rsidP="009910E8">
            <w:r>
              <w:t>RS485-B</w:t>
            </w:r>
          </w:p>
        </w:tc>
        <w:tc>
          <w:tcPr>
            <w:tcW w:w="2070" w:type="dxa"/>
            <w:shd w:val="clear" w:color="auto" w:fill="auto"/>
          </w:tcPr>
          <w:p w14:paraId="37EE9FB5" w14:textId="5EB93744" w:rsidR="00C4604E" w:rsidRDefault="00C4604E" w:rsidP="009910E8">
            <w:pPr>
              <w:cnfStyle w:val="000000000000" w:firstRow="0" w:lastRow="0" w:firstColumn="0" w:lastColumn="0" w:oddVBand="0" w:evenVBand="0" w:oddHBand="0" w:evenHBand="0" w:firstRowFirstColumn="0" w:firstRowLastColumn="0" w:lastRowFirstColumn="0" w:lastRowLastColumn="0"/>
            </w:pPr>
            <w:r>
              <w:t>White Wire</w:t>
            </w:r>
          </w:p>
        </w:tc>
      </w:tr>
      <w:tr w:rsidR="000B4CD3" w14:paraId="4AEE68F0" w14:textId="77777777" w:rsidTr="00EB4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right w:val="none" w:sz="0" w:space="0" w:color="auto"/>
            </w:tcBorders>
            <w:shd w:val="clear" w:color="auto" w:fill="auto"/>
          </w:tcPr>
          <w:p w14:paraId="1544CC4F" w14:textId="77777777" w:rsidR="000B4CD3" w:rsidRDefault="000B4CD3" w:rsidP="00951307">
            <w:r>
              <w:t>GND</w:t>
            </w:r>
          </w:p>
        </w:tc>
        <w:tc>
          <w:tcPr>
            <w:tcW w:w="2070" w:type="dxa"/>
            <w:shd w:val="clear" w:color="auto" w:fill="auto"/>
          </w:tcPr>
          <w:p w14:paraId="0B5EB264" w14:textId="77777777" w:rsidR="000B4CD3" w:rsidRDefault="000B4CD3" w:rsidP="00951307">
            <w:pPr>
              <w:cnfStyle w:val="000000100000" w:firstRow="0" w:lastRow="0" w:firstColumn="0" w:lastColumn="0" w:oddVBand="0" w:evenVBand="0" w:oddHBand="1" w:evenHBand="0" w:firstRowFirstColumn="0" w:firstRowLastColumn="0" w:lastRowFirstColumn="0" w:lastRowLastColumn="0"/>
            </w:pPr>
            <w:r>
              <w:t>Black Wire</w:t>
            </w:r>
          </w:p>
        </w:tc>
      </w:tr>
      <w:tr w:rsidR="000B4CD3" w14:paraId="0DB7663F" w14:textId="77777777" w:rsidTr="00EB467D">
        <w:tc>
          <w:tcPr>
            <w:cnfStyle w:val="001000000000" w:firstRow="0" w:lastRow="0" w:firstColumn="1" w:lastColumn="0" w:oddVBand="0" w:evenVBand="0" w:oddHBand="0" w:evenHBand="0" w:firstRowFirstColumn="0" w:firstRowLastColumn="0" w:lastRowFirstColumn="0" w:lastRowLastColumn="0"/>
            <w:tcW w:w="1710" w:type="dxa"/>
            <w:tcBorders>
              <w:right w:val="none" w:sz="0" w:space="0" w:color="auto"/>
            </w:tcBorders>
            <w:shd w:val="clear" w:color="auto" w:fill="auto"/>
          </w:tcPr>
          <w:p w14:paraId="42FC864C" w14:textId="77777777" w:rsidR="000B4CD3" w:rsidRDefault="000B4CD3" w:rsidP="00951307">
            <w:r>
              <w:t>SW’D +12V</w:t>
            </w:r>
          </w:p>
        </w:tc>
        <w:tc>
          <w:tcPr>
            <w:tcW w:w="2070" w:type="dxa"/>
            <w:shd w:val="clear" w:color="auto" w:fill="auto"/>
          </w:tcPr>
          <w:p w14:paraId="6CB8EF0B" w14:textId="77777777" w:rsidR="000B4CD3" w:rsidRDefault="000B4CD3" w:rsidP="00951307">
            <w:pPr>
              <w:cnfStyle w:val="000000000000" w:firstRow="0" w:lastRow="0" w:firstColumn="0" w:lastColumn="0" w:oddVBand="0" w:evenVBand="0" w:oddHBand="0" w:evenHBand="0" w:firstRowFirstColumn="0" w:firstRowLastColumn="0" w:lastRowFirstColumn="0" w:lastRowLastColumn="0"/>
            </w:pPr>
            <w:r>
              <w:t>Red Wire</w:t>
            </w:r>
          </w:p>
        </w:tc>
      </w:tr>
    </w:tbl>
    <w:p w14:paraId="6AD3F3EC" w14:textId="2C6A2116" w:rsidR="00C4604E" w:rsidRPr="00C4604E" w:rsidRDefault="00C4604E" w:rsidP="009910E8">
      <w:pPr>
        <w:sectPr w:rsidR="00C4604E" w:rsidRPr="00C4604E" w:rsidSect="00EB467D">
          <w:headerReference w:type="default" r:id="rId16"/>
          <w:pgSz w:w="12240" w:h="15840" w:code="1"/>
          <w:pgMar w:top="1440" w:right="1080" w:bottom="1152" w:left="1080" w:header="576" w:footer="720" w:gutter="0"/>
          <w:cols w:space="720"/>
          <w:noEndnote/>
          <w:docGrid w:linePitch="272"/>
        </w:sectPr>
      </w:pPr>
    </w:p>
    <w:p w14:paraId="6041A157" w14:textId="5E5E4CA9" w:rsidR="00E17458" w:rsidRPr="00E17458" w:rsidRDefault="00EB467D" w:rsidP="00E17458">
      <w:pPr>
        <w:pStyle w:val="Heading3"/>
        <w:spacing w:before="0" w:after="200"/>
        <w:rPr>
          <w:sz w:val="36"/>
          <w:szCs w:val="36"/>
          <w:u w:val="none"/>
        </w:rPr>
      </w:pPr>
      <w:bookmarkStart w:id="0" w:name="_Toc102375557"/>
      <w:r>
        <w:rPr>
          <w:sz w:val="36"/>
          <w:szCs w:val="36"/>
          <w:u w:val="none"/>
        </w:rPr>
        <w:t xml:space="preserve">Configuring the </w:t>
      </w:r>
      <w:r w:rsidR="00DF5AB0">
        <w:rPr>
          <w:sz w:val="36"/>
          <w:szCs w:val="36"/>
          <w:u w:val="none"/>
        </w:rPr>
        <w:t>Camera Script</w:t>
      </w:r>
    </w:p>
    <w:p w14:paraId="50D76324" w14:textId="39477FB3" w:rsidR="00E17458" w:rsidRDefault="00EB467D" w:rsidP="00E17458">
      <w:pPr>
        <w:pStyle w:val="Heading3"/>
        <w:numPr>
          <w:ilvl w:val="0"/>
          <w:numId w:val="0"/>
        </w:numPr>
        <w:spacing w:before="0"/>
        <w:ind w:left="720"/>
        <w:rPr>
          <w:sz w:val="28"/>
          <w:szCs w:val="28"/>
          <w:u w:val="none"/>
        </w:rPr>
      </w:pPr>
      <w:r>
        <w:rPr>
          <w:sz w:val="28"/>
          <w:szCs w:val="28"/>
          <w:u w:val="none"/>
        </w:rPr>
        <w:t>Overview</w:t>
      </w:r>
    </w:p>
    <w:p w14:paraId="06FAB9B1" w14:textId="0915C79E" w:rsidR="00EB467D" w:rsidRDefault="00EB467D" w:rsidP="00EB467D">
      <w:pPr>
        <w:ind w:left="720"/>
      </w:pPr>
      <w:r>
        <w:t xml:space="preserve">The </w:t>
      </w:r>
      <w:r w:rsidR="00DF5AB0">
        <w:t>script</w:t>
      </w:r>
      <w:r>
        <w:t xml:space="preserve"> is called Camera485.py and before loading it in to your XLink500 using LinkComm, you may wish to review or change the default settings in the program. To do so open the file in a text or program editor such as Notepad or Py</w:t>
      </w:r>
      <w:r w:rsidR="00DF5AB0">
        <w:t>C</w:t>
      </w:r>
      <w:r>
        <w:t>harm. The settings you may wish to change are defined as variables near the beginning of the program. Make any changes you wish and save the file.</w:t>
      </w:r>
    </w:p>
    <w:p w14:paraId="2397B791" w14:textId="591BF41A" w:rsidR="00B97415" w:rsidRDefault="00B97415" w:rsidP="00EB467D">
      <w:pPr>
        <w:ind w:left="720"/>
      </w:pPr>
      <w:r>
        <w:t xml:space="preserve">The camera script is currently </w:t>
      </w:r>
      <w:r w:rsidR="003B7F30">
        <w:t>proprietary and</w:t>
      </w:r>
      <w:r w:rsidR="00B20AF1">
        <w:t xml:space="preserve"> should either be supplied with the camera or delivered separately via email.</w:t>
      </w:r>
    </w:p>
    <w:p w14:paraId="617DBB12" w14:textId="3F849C4E" w:rsidR="00485487" w:rsidRDefault="00485487" w:rsidP="00EB467D">
      <w:pPr>
        <w:ind w:left="720"/>
      </w:pPr>
      <w:r>
        <w:t xml:space="preserve">Here is a high-level block diagram for the </w:t>
      </w:r>
      <w:r w:rsidR="003B7F30">
        <w:t>workflow</w:t>
      </w:r>
      <w:r>
        <w:t xml:space="preserve"> of the program:</w:t>
      </w:r>
    </w:p>
    <w:p w14:paraId="2DACF1A4" w14:textId="39D8E8F5" w:rsidR="00223E80" w:rsidRDefault="00223E80" w:rsidP="00EB467D">
      <w:pPr>
        <w:ind w:left="720"/>
      </w:pPr>
      <w:r>
        <w:rPr>
          <w:noProof/>
        </w:rPr>
        <w:drawing>
          <wp:inline distT="0" distB="0" distL="0" distR="0" wp14:anchorId="516DC057" wp14:editId="2DC8150B">
            <wp:extent cx="6281420" cy="6019800"/>
            <wp:effectExtent l="0" t="0" r="508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bookmarkEnd w:id="0"/>
    <w:p w14:paraId="60E8ADE0" w14:textId="3447FB54" w:rsidR="007F716E" w:rsidRDefault="007F716E" w:rsidP="007F716E">
      <w:pPr>
        <w:pStyle w:val="Heading3"/>
        <w:numPr>
          <w:ilvl w:val="0"/>
          <w:numId w:val="0"/>
        </w:numPr>
        <w:spacing w:before="0"/>
        <w:ind w:left="720"/>
        <w:rPr>
          <w:sz w:val="28"/>
          <w:szCs w:val="28"/>
          <w:u w:val="none"/>
        </w:rPr>
      </w:pPr>
      <w:r>
        <w:rPr>
          <w:sz w:val="28"/>
          <w:szCs w:val="28"/>
          <w:u w:val="none"/>
        </w:rPr>
        <w:t>Settings</w:t>
      </w:r>
    </w:p>
    <w:p w14:paraId="48819278" w14:textId="2BDBFCB8" w:rsidR="007F716E" w:rsidRDefault="007F716E" w:rsidP="007F716E">
      <w:pPr>
        <w:ind w:left="720"/>
      </w:pPr>
      <w:r>
        <w:t>This is a list of the settings that can be made</w:t>
      </w:r>
      <w:r w:rsidR="00A55050">
        <w:t xml:space="preserve"> by modifying the script</w:t>
      </w:r>
      <w:r w:rsidR="00AF4D31">
        <w:t xml:space="preserve"> (you may not need to change any of these settings, but consider the </w:t>
      </w:r>
      <w:r w:rsidR="00AF4D31" w:rsidRPr="00AF4D31">
        <w:rPr>
          <w:b/>
          <w:bCs/>
        </w:rPr>
        <w:t>bolded</w:t>
      </w:r>
      <w:r w:rsidR="00AF4D31">
        <w:t xml:space="preserve"> items)</w:t>
      </w:r>
      <w:r>
        <w:t>:</w:t>
      </w:r>
    </w:p>
    <w:tbl>
      <w:tblPr>
        <w:tblStyle w:val="LightList-Accent3"/>
        <w:tblW w:w="9800"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2600"/>
        <w:gridCol w:w="2160"/>
        <w:gridCol w:w="5040"/>
      </w:tblGrid>
      <w:tr w:rsidR="00454F8D" w14:paraId="6FBFD42C" w14:textId="77777777" w:rsidTr="007E53BB">
        <w:trPr>
          <w:cnfStyle w:val="100000000000" w:firstRow="1" w:lastRow="0" w:firstColumn="0" w:lastColumn="0" w:oddVBand="0" w:evenVBand="0" w:oddHBand="0" w:evenHBand="0" w:firstRowFirstColumn="0" w:firstRowLastColumn="0" w:lastRowFirstColumn="0" w:lastRowLastColumn="0"/>
        </w:trPr>
        <w:tc>
          <w:tcPr>
            <w:tcW w:w="2600" w:type="dxa"/>
            <w:shd w:val="clear" w:color="auto" w:fill="4F81BD" w:themeFill="accent1"/>
          </w:tcPr>
          <w:p w14:paraId="51C16AF6" w14:textId="231E0FF8" w:rsidR="007F716E" w:rsidRDefault="007F716E" w:rsidP="007F716E">
            <w:r>
              <w:t>Variable</w:t>
            </w:r>
          </w:p>
        </w:tc>
        <w:tc>
          <w:tcPr>
            <w:tcW w:w="2160" w:type="dxa"/>
            <w:shd w:val="clear" w:color="auto" w:fill="4F81BD" w:themeFill="accent1"/>
          </w:tcPr>
          <w:p w14:paraId="73B2015B" w14:textId="598DD2DC" w:rsidR="007F716E" w:rsidRDefault="007F716E">
            <w:r>
              <w:t>Default</w:t>
            </w:r>
          </w:p>
        </w:tc>
        <w:tc>
          <w:tcPr>
            <w:tcW w:w="5040" w:type="dxa"/>
            <w:shd w:val="clear" w:color="auto" w:fill="4F81BD" w:themeFill="accent1"/>
          </w:tcPr>
          <w:p w14:paraId="04313B62" w14:textId="53CCD270" w:rsidR="007F716E" w:rsidRDefault="007F716E">
            <w:r>
              <w:t>Description</w:t>
            </w:r>
          </w:p>
        </w:tc>
      </w:tr>
      <w:tr w:rsidR="00454F8D" w14:paraId="53E67B69" w14:textId="77777777" w:rsidTr="007E53BB">
        <w:tc>
          <w:tcPr>
            <w:tcW w:w="2600" w:type="dxa"/>
          </w:tcPr>
          <w:p w14:paraId="25398676" w14:textId="77777777" w:rsidR="007F716E" w:rsidRPr="00A45941" w:rsidRDefault="007F716E" w:rsidP="007F71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Courier New"/>
                <w:color w:val="000000"/>
              </w:rPr>
            </w:pPr>
            <w:r w:rsidRPr="00A45941">
              <w:rPr>
                <w:rFonts w:cs="Courier New"/>
                <w:color w:val="000000"/>
              </w:rPr>
              <w:t>imageFolder</w:t>
            </w:r>
          </w:p>
          <w:p w14:paraId="2D3B9751" w14:textId="3310C3EF" w:rsidR="007F716E" w:rsidRPr="002E6E85" w:rsidRDefault="007F716E"/>
        </w:tc>
        <w:tc>
          <w:tcPr>
            <w:tcW w:w="2160" w:type="dxa"/>
          </w:tcPr>
          <w:p w14:paraId="6456EB79" w14:textId="5C4D7E6F" w:rsidR="007F716E" w:rsidRPr="00454F8D" w:rsidRDefault="007F716E" w:rsidP="002E6E85">
            <w:pPr>
              <w:pStyle w:val="HTMLPreformatted"/>
              <w:shd w:val="clear" w:color="auto" w:fill="FFFFFF"/>
              <w:rPr>
                <w:rFonts w:asciiTheme="minorHAnsi" w:hAnsiTheme="minorHAnsi"/>
                <w:sz w:val="16"/>
                <w:szCs w:val="16"/>
              </w:rPr>
            </w:pPr>
            <w:r w:rsidRPr="00454F8D">
              <w:rPr>
                <w:rFonts w:asciiTheme="minorHAnsi" w:hAnsiTheme="minorHAnsi"/>
                <w:sz w:val="16"/>
                <w:szCs w:val="16"/>
              </w:rPr>
              <w:t>"/sd/Sutron/Camera485/</w:t>
            </w:r>
            <w:r w:rsidR="00454F8D">
              <w:rPr>
                <w:rFonts w:asciiTheme="minorHAnsi" w:hAnsiTheme="minorHAnsi"/>
                <w:sz w:val="16"/>
                <w:szCs w:val="16"/>
              </w:rPr>
              <w:br/>
            </w:r>
            <w:r w:rsidRPr="00454F8D">
              <w:rPr>
                <w:rFonts w:asciiTheme="minorHAnsi" w:hAnsiTheme="minorHAnsi"/>
                <w:sz w:val="16"/>
                <w:szCs w:val="16"/>
              </w:rPr>
              <w:t>{YYYY}{MM}{DD}"</w:t>
            </w:r>
          </w:p>
        </w:tc>
        <w:tc>
          <w:tcPr>
            <w:tcW w:w="5040" w:type="dxa"/>
          </w:tcPr>
          <w:p w14:paraId="343BB48B" w14:textId="32E2F75A" w:rsidR="007F716E" w:rsidRDefault="007F716E">
            <w:r w:rsidRPr="007F716E">
              <w:t>where to store each snapshot</w:t>
            </w:r>
            <w:r w:rsidR="003C3E0F">
              <w:t xml:space="preserve"> (folder may include elements of the current date and time)</w:t>
            </w:r>
          </w:p>
          <w:p w14:paraId="25E0D62A" w14:textId="77777777" w:rsidR="00A03692" w:rsidRDefault="00A03692">
            <w:r>
              <w:t>{YYYY} is replaced by the 4-digit year</w:t>
            </w:r>
            <w:r>
              <w:br/>
              <w:t>{YY} is replaced by the 2-digit year</w:t>
            </w:r>
            <w:r>
              <w:br/>
              <w:t>{MM} is replaced by the 2-digit month</w:t>
            </w:r>
            <w:r>
              <w:br/>
              <w:t>{DD} is replaced by the 2-digit date</w:t>
            </w:r>
            <w:r>
              <w:br/>
              <w:t>{hh}{mm}{ss} are also supported</w:t>
            </w:r>
          </w:p>
          <w:p w14:paraId="6228D7AA" w14:textId="4A21DF27" w:rsidR="003C3E0F" w:rsidRDefault="003C3E0F">
            <w:r>
              <w:t>it is recommended to use date-based folders to avoid slow-downs and hitting the limit for the number of files that may be stored in a folder</w:t>
            </w:r>
          </w:p>
        </w:tc>
      </w:tr>
      <w:tr w:rsidR="00454F8D" w14:paraId="08297F44" w14:textId="77777777" w:rsidTr="007E53BB">
        <w:tc>
          <w:tcPr>
            <w:tcW w:w="2600" w:type="dxa"/>
          </w:tcPr>
          <w:p w14:paraId="6F911148" w14:textId="77777777" w:rsidR="007F716E" w:rsidRPr="00A45941" w:rsidRDefault="007F716E" w:rsidP="007F716E">
            <w:pPr>
              <w:pStyle w:val="HTMLPreformatted"/>
              <w:shd w:val="clear" w:color="auto" w:fill="FFFFFF"/>
              <w:rPr>
                <w:rFonts w:asciiTheme="minorHAnsi" w:hAnsiTheme="minorHAnsi"/>
                <w:b/>
                <w:bCs/>
                <w:color w:val="000000"/>
                <w:sz w:val="22"/>
              </w:rPr>
            </w:pPr>
            <w:r w:rsidRPr="00A45941">
              <w:rPr>
                <w:rFonts w:asciiTheme="minorHAnsi" w:hAnsiTheme="minorHAnsi"/>
                <w:b/>
                <w:bCs/>
                <w:color w:val="000000"/>
                <w:sz w:val="22"/>
              </w:rPr>
              <w:t>imageFileName</w:t>
            </w:r>
          </w:p>
          <w:p w14:paraId="4C193F24" w14:textId="79F1E315" w:rsidR="007F716E" w:rsidRPr="002E6E85" w:rsidRDefault="007F716E"/>
        </w:tc>
        <w:tc>
          <w:tcPr>
            <w:tcW w:w="2160" w:type="dxa"/>
          </w:tcPr>
          <w:p w14:paraId="05F44D88" w14:textId="20948AA4" w:rsidR="007F716E" w:rsidRPr="00454F8D" w:rsidRDefault="007F716E" w:rsidP="007F716E">
            <w:pPr>
              <w:pStyle w:val="HTMLPreformatted"/>
              <w:shd w:val="clear" w:color="auto" w:fill="FFFFFF"/>
              <w:rPr>
                <w:rFonts w:asciiTheme="minorHAnsi" w:hAnsiTheme="minorHAnsi"/>
                <w:sz w:val="16"/>
                <w:szCs w:val="16"/>
              </w:rPr>
            </w:pPr>
            <w:r w:rsidRPr="00454F8D">
              <w:rPr>
                <w:rFonts w:asciiTheme="minorHAnsi" w:hAnsiTheme="minorHAnsi"/>
                <w:sz w:val="16"/>
                <w:szCs w:val="16"/>
              </w:rPr>
              <w:t>"Camera485_{YY}{MM}{DD}</w:t>
            </w:r>
            <w:r w:rsidR="00A03692">
              <w:rPr>
                <w:rFonts w:asciiTheme="minorHAnsi" w:hAnsiTheme="minorHAnsi"/>
                <w:sz w:val="16"/>
                <w:szCs w:val="16"/>
              </w:rPr>
              <w:br/>
            </w:r>
            <w:r w:rsidRPr="00454F8D">
              <w:rPr>
                <w:rFonts w:asciiTheme="minorHAnsi" w:hAnsiTheme="minorHAnsi"/>
                <w:sz w:val="16"/>
                <w:szCs w:val="16"/>
              </w:rPr>
              <w:t>{hh}{mm}{ss}.jpg"</w:t>
            </w:r>
          </w:p>
          <w:p w14:paraId="59CA9A7E" w14:textId="77777777" w:rsidR="007F716E" w:rsidRPr="00454F8D" w:rsidRDefault="007F716E">
            <w:pPr>
              <w:rPr>
                <w:sz w:val="16"/>
                <w:szCs w:val="16"/>
              </w:rPr>
            </w:pPr>
          </w:p>
        </w:tc>
        <w:tc>
          <w:tcPr>
            <w:tcW w:w="5040" w:type="dxa"/>
          </w:tcPr>
          <w:p w14:paraId="79DAA21A" w14:textId="2F72C9A5" w:rsidR="007F716E" w:rsidRDefault="007F716E">
            <w:r>
              <w:t>what to name each snapshot</w:t>
            </w:r>
            <w:r w:rsidR="00A03692">
              <w:t xml:space="preserve"> (name may include </w:t>
            </w:r>
            <w:r w:rsidR="003C3E0F">
              <w:t>elements of the current date and time)</w:t>
            </w:r>
          </w:p>
          <w:p w14:paraId="516FFD84" w14:textId="77777777" w:rsidR="00A03692" w:rsidRDefault="00A03692">
            <w:r>
              <w:t>{hh} is replaced by the 2-digit hour</w:t>
            </w:r>
            <w:r>
              <w:br/>
              <w:t>{mm} is replaced by the 2-digit minutes</w:t>
            </w:r>
            <w:r>
              <w:br/>
              <w:t>{ss} is replaced by the 2-digit seconds</w:t>
            </w:r>
            <w:r>
              <w:br/>
              <w:t>{YYYY}{YY}{MM}{DD} are also supported</w:t>
            </w:r>
          </w:p>
          <w:p w14:paraId="7F98134D" w14:textId="24DFD3FD" w:rsidR="003C3E0F" w:rsidRDefault="003C3E0F">
            <w:r>
              <w:t xml:space="preserve">use date and times to make sure each snapshot has a unique name </w:t>
            </w:r>
          </w:p>
        </w:tc>
      </w:tr>
      <w:tr w:rsidR="00454F8D" w14:paraId="36F24B35" w14:textId="77777777" w:rsidTr="007E53BB">
        <w:tc>
          <w:tcPr>
            <w:tcW w:w="2600" w:type="dxa"/>
          </w:tcPr>
          <w:p w14:paraId="59D4E537" w14:textId="77777777" w:rsidR="002E6E85" w:rsidRPr="00A45941" w:rsidRDefault="002E6E85" w:rsidP="00951307">
            <w:pPr>
              <w:pStyle w:val="HTMLPreformatted"/>
              <w:shd w:val="clear" w:color="auto" w:fill="FFFFFF"/>
              <w:rPr>
                <w:rFonts w:asciiTheme="minorHAnsi" w:hAnsiTheme="minorHAnsi"/>
                <w:b/>
                <w:bCs/>
                <w:color w:val="000000"/>
                <w:sz w:val="22"/>
              </w:rPr>
            </w:pPr>
            <w:r w:rsidRPr="00A45941">
              <w:rPr>
                <w:rFonts w:asciiTheme="minorHAnsi" w:hAnsiTheme="minorHAnsi"/>
                <w:b/>
                <w:bCs/>
                <w:color w:val="000000"/>
                <w:sz w:val="22"/>
              </w:rPr>
              <w:t>txFolder</w:t>
            </w:r>
          </w:p>
        </w:tc>
        <w:tc>
          <w:tcPr>
            <w:tcW w:w="2160" w:type="dxa"/>
          </w:tcPr>
          <w:p w14:paraId="576A5BDA" w14:textId="77777777" w:rsidR="002E6E85" w:rsidRPr="00454F8D" w:rsidRDefault="002E6E85" w:rsidP="00951307">
            <w:pPr>
              <w:pStyle w:val="HTMLPreformatted"/>
              <w:shd w:val="clear" w:color="auto" w:fill="FFFFFF"/>
              <w:rPr>
                <w:rFonts w:asciiTheme="minorHAnsi" w:hAnsiTheme="minorHAnsi"/>
                <w:sz w:val="16"/>
                <w:szCs w:val="16"/>
              </w:rPr>
            </w:pPr>
            <w:r w:rsidRPr="00454F8D">
              <w:rPr>
                <w:rFonts w:asciiTheme="minorHAnsi" w:hAnsiTheme="minorHAnsi"/>
                <w:sz w:val="16"/>
                <w:szCs w:val="16"/>
              </w:rPr>
              <w:t>"/sd/TX1"</w:t>
            </w:r>
          </w:p>
          <w:p w14:paraId="2652911D" w14:textId="77777777" w:rsidR="002E6E85" w:rsidRPr="00454F8D" w:rsidRDefault="002E6E85" w:rsidP="00951307">
            <w:pPr>
              <w:pStyle w:val="HTMLPreformatted"/>
              <w:shd w:val="clear" w:color="auto" w:fill="FFFFFF"/>
              <w:rPr>
                <w:rFonts w:asciiTheme="minorHAnsi" w:hAnsiTheme="minorHAnsi"/>
                <w:sz w:val="16"/>
                <w:szCs w:val="16"/>
              </w:rPr>
            </w:pPr>
          </w:p>
        </w:tc>
        <w:tc>
          <w:tcPr>
            <w:tcW w:w="5040" w:type="dxa"/>
          </w:tcPr>
          <w:p w14:paraId="5A8CBF5E" w14:textId="77777777" w:rsidR="002E6E85" w:rsidRDefault="002E6E85" w:rsidP="00951307">
            <w:r w:rsidRPr="002E6E85">
              <w:t>where to store images for transmission</w:t>
            </w:r>
            <w:r w:rsidR="003C3E0F">
              <w:t>, so for instance, if you prefer to configure your cell FTP with TX2, change this value to “/sd/TX2”</w:t>
            </w:r>
          </w:p>
          <w:p w14:paraId="4895D3FC" w14:textId="7E0A0AA2" w:rsidR="006071F7" w:rsidRDefault="006071F7" w:rsidP="00951307">
            <w:r>
              <w:t>if you do not wish to transmit images, you may set this to None</w:t>
            </w:r>
          </w:p>
        </w:tc>
      </w:tr>
      <w:tr w:rsidR="00454F8D" w14:paraId="1DCFE97E" w14:textId="77777777" w:rsidTr="007E53BB">
        <w:tc>
          <w:tcPr>
            <w:tcW w:w="2600" w:type="dxa"/>
          </w:tcPr>
          <w:p w14:paraId="29670C1C" w14:textId="77777777" w:rsidR="007F716E" w:rsidRPr="002E6E85" w:rsidRDefault="007F716E" w:rsidP="007F716E">
            <w:pPr>
              <w:pStyle w:val="HTMLPreformatted"/>
              <w:shd w:val="clear" w:color="auto" w:fill="FFFFFF"/>
              <w:rPr>
                <w:rFonts w:asciiTheme="minorHAnsi" w:hAnsiTheme="minorHAnsi"/>
                <w:color w:val="000000"/>
                <w:sz w:val="22"/>
              </w:rPr>
            </w:pPr>
            <w:r w:rsidRPr="002E6E85">
              <w:rPr>
                <w:rFonts w:asciiTheme="minorHAnsi" w:hAnsiTheme="minorHAnsi"/>
                <w:color w:val="000000"/>
                <w:sz w:val="22"/>
              </w:rPr>
              <w:t>leavePowerOn</w:t>
            </w:r>
          </w:p>
          <w:p w14:paraId="3B0404C8" w14:textId="05A2EDC9" w:rsidR="007F716E" w:rsidRPr="002E6E85" w:rsidRDefault="007F716E"/>
        </w:tc>
        <w:tc>
          <w:tcPr>
            <w:tcW w:w="2160" w:type="dxa"/>
          </w:tcPr>
          <w:p w14:paraId="270F5C3E" w14:textId="081FE62C" w:rsidR="007F716E" w:rsidRPr="00454F8D" w:rsidRDefault="007F716E" w:rsidP="007F716E">
            <w:pPr>
              <w:pStyle w:val="HTMLPreformatted"/>
              <w:shd w:val="clear" w:color="auto" w:fill="FFFFFF"/>
              <w:rPr>
                <w:rFonts w:asciiTheme="minorHAnsi" w:hAnsiTheme="minorHAnsi"/>
                <w:sz w:val="16"/>
                <w:szCs w:val="16"/>
              </w:rPr>
            </w:pPr>
            <w:r w:rsidRPr="00454F8D">
              <w:rPr>
                <w:rFonts w:asciiTheme="minorHAnsi" w:hAnsiTheme="minorHAnsi"/>
                <w:sz w:val="16"/>
                <w:szCs w:val="16"/>
              </w:rPr>
              <w:t>False</w:t>
            </w:r>
          </w:p>
        </w:tc>
        <w:tc>
          <w:tcPr>
            <w:tcW w:w="5040" w:type="dxa"/>
          </w:tcPr>
          <w:p w14:paraId="24384586" w14:textId="3F1E563F" w:rsidR="007F716E" w:rsidRDefault="002E6E85">
            <w:r w:rsidRPr="002E6E85">
              <w:t>option to leave the camera on (except in case of an error) to permit capturing pictures more often</w:t>
            </w:r>
          </w:p>
        </w:tc>
      </w:tr>
      <w:tr w:rsidR="00454F8D" w14:paraId="77D80595" w14:textId="77777777" w:rsidTr="007E53BB">
        <w:trPr>
          <w:trHeight w:val="341"/>
        </w:trPr>
        <w:tc>
          <w:tcPr>
            <w:tcW w:w="2600" w:type="dxa"/>
          </w:tcPr>
          <w:p w14:paraId="4C3D4902" w14:textId="122C613A" w:rsidR="007F716E" w:rsidRPr="00A45941" w:rsidRDefault="007F716E">
            <w:pPr>
              <w:rPr>
                <w:b/>
                <w:bCs/>
              </w:rPr>
            </w:pPr>
            <w:r w:rsidRPr="00A45941">
              <w:rPr>
                <w:b/>
                <w:bCs/>
              </w:rPr>
              <w:t>portPower</w:t>
            </w:r>
          </w:p>
        </w:tc>
        <w:tc>
          <w:tcPr>
            <w:tcW w:w="2160" w:type="dxa"/>
          </w:tcPr>
          <w:p w14:paraId="5C9F4953" w14:textId="432C1230" w:rsidR="007F716E" w:rsidRPr="00454F8D" w:rsidRDefault="002E6E85">
            <w:pPr>
              <w:rPr>
                <w:sz w:val="16"/>
                <w:szCs w:val="16"/>
              </w:rPr>
            </w:pPr>
            <w:r w:rsidRPr="00454F8D">
              <w:rPr>
                <w:sz w:val="16"/>
                <w:szCs w:val="16"/>
              </w:rPr>
              <w:t>"SW1"</w:t>
            </w:r>
          </w:p>
        </w:tc>
        <w:tc>
          <w:tcPr>
            <w:tcW w:w="5040" w:type="dxa"/>
          </w:tcPr>
          <w:p w14:paraId="4B19E578" w14:textId="77777777" w:rsidR="007F716E" w:rsidRDefault="002E6E85">
            <w:r w:rsidRPr="002E6E85">
              <w:t>how the camera is powered: None, "SW1", "SW2", "PROT12", "SDI1" or "SDI2"</w:t>
            </w:r>
          </w:p>
          <w:p w14:paraId="6626C171" w14:textId="1579D6F9" w:rsidR="003C3E0F" w:rsidRDefault="003C3E0F">
            <w:r>
              <w:t xml:space="preserve">we recommend you use “SW1” (or “SW2” on the Satlink3) to allow the software to reboot the camera </w:t>
            </w:r>
            <w:r w:rsidR="003B643C">
              <w:t>when errors occur</w:t>
            </w:r>
            <w:r>
              <w:t xml:space="preserve">, </w:t>
            </w:r>
            <w:r w:rsidR="003B643C">
              <w:t xml:space="preserve">to </w:t>
            </w:r>
            <w:r>
              <w:t xml:space="preserve">save power by not powering the camera when not needed, and </w:t>
            </w:r>
            <w:r w:rsidR="003B643C">
              <w:t xml:space="preserve">to </w:t>
            </w:r>
            <w:r>
              <w:t>supply sufficient power to the camera.</w:t>
            </w:r>
          </w:p>
        </w:tc>
      </w:tr>
      <w:tr w:rsidR="00454F8D" w14:paraId="77063EB1" w14:textId="77777777" w:rsidTr="007E53BB">
        <w:tc>
          <w:tcPr>
            <w:tcW w:w="2600" w:type="dxa"/>
          </w:tcPr>
          <w:p w14:paraId="355B16CC" w14:textId="0524158C" w:rsidR="007F716E" w:rsidRPr="002E6E85" w:rsidRDefault="007F716E">
            <w:r w:rsidRPr="002E6E85">
              <w:t>ledMode</w:t>
            </w:r>
          </w:p>
        </w:tc>
        <w:tc>
          <w:tcPr>
            <w:tcW w:w="2160" w:type="dxa"/>
          </w:tcPr>
          <w:p w14:paraId="7F725DD1" w14:textId="2ADB4646" w:rsidR="007F716E" w:rsidRPr="00454F8D" w:rsidRDefault="002E6E85">
            <w:pPr>
              <w:rPr>
                <w:sz w:val="16"/>
                <w:szCs w:val="16"/>
              </w:rPr>
            </w:pPr>
            <w:r w:rsidRPr="00454F8D">
              <w:rPr>
                <w:sz w:val="16"/>
                <w:szCs w:val="16"/>
              </w:rPr>
              <w:t>None</w:t>
            </w:r>
          </w:p>
        </w:tc>
        <w:tc>
          <w:tcPr>
            <w:tcW w:w="5040" w:type="dxa"/>
          </w:tcPr>
          <w:p w14:paraId="4373AE7F" w14:textId="77777777" w:rsidR="007F716E" w:rsidRDefault="002E6E85">
            <w:r w:rsidRPr="002E6E85">
              <w:t xml:space="preserve">how to use the IR LED's of the camera: "ON" for on all time time, </w:t>
            </w:r>
            <w:r w:rsidR="003B643C">
              <w:t xml:space="preserve">or </w:t>
            </w:r>
            <w:r w:rsidRPr="002E6E85">
              <w:t>None for auto switching</w:t>
            </w:r>
          </w:p>
          <w:p w14:paraId="028658B8" w14:textId="3CBF4ABB" w:rsidR="003B643C" w:rsidRDefault="003B643C">
            <w:r>
              <w:t>the camera does not support the option of not using the IR LED’s when it’s dark.</w:t>
            </w:r>
          </w:p>
        </w:tc>
      </w:tr>
      <w:tr w:rsidR="00454F8D" w14:paraId="53828C83" w14:textId="77777777" w:rsidTr="007E53BB">
        <w:tc>
          <w:tcPr>
            <w:tcW w:w="2600" w:type="dxa"/>
          </w:tcPr>
          <w:p w14:paraId="45A000D1" w14:textId="0B71C9FD" w:rsidR="007F716E" w:rsidRPr="00A45941" w:rsidRDefault="007F716E">
            <w:pPr>
              <w:rPr>
                <w:b/>
                <w:bCs/>
              </w:rPr>
            </w:pPr>
            <w:r w:rsidRPr="00A45941">
              <w:rPr>
                <w:b/>
                <w:bCs/>
              </w:rPr>
              <w:t>useTextOverlay</w:t>
            </w:r>
          </w:p>
        </w:tc>
        <w:tc>
          <w:tcPr>
            <w:tcW w:w="2160" w:type="dxa"/>
          </w:tcPr>
          <w:p w14:paraId="7274FF98" w14:textId="0651ECAC" w:rsidR="007F716E" w:rsidRPr="00454F8D" w:rsidRDefault="002E6E85">
            <w:pPr>
              <w:rPr>
                <w:sz w:val="16"/>
                <w:szCs w:val="16"/>
              </w:rPr>
            </w:pPr>
            <w:r w:rsidRPr="00454F8D">
              <w:rPr>
                <w:sz w:val="16"/>
                <w:szCs w:val="16"/>
              </w:rPr>
              <w:t>True</w:t>
            </w:r>
          </w:p>
        </w:tc>
        <w:tc>
          <w:tcPr>
            <w:tcW w:w="5040" w:type="dxa"/>
          </w:tcPr>
          <w:p w14:paraId="3454BF7E" w14:textId="77777777" w:rsidR="007F716E" w:rsidRDefault="002E6E85">
            <w:r w:rsidRPr="002E6E85">
              <w:t>provide a text overlay to the camera to add to each image to display station name and a time stamp</w:t>
            </w:r>
          </w:p>
          <w:p w14:paraId="4531D10C" w14:textId="77777777" w:rsidR="007E0ADC" w:rsidRDefault="007E0ADC">
            <w:r>
              <w:t>the</w:t>
            </w:r>
            <w:r w:rsidR="00C329DD">
              <w:t xml:space="preserve"> default text overlay contains the station name</w:t>
            </w:r>
            <w:r w:rsidR="00587B00">
              <w:t xml:space="preserve"> and the current time in MM/DD/YYYY HH:MM:SS format</w:t>
            </w:r>
          </w:p>
          <w:p w14:paraId="264C2DB7" w14:textId="24992C5D" w:rsidR="00587B00" w:rsidRDefault="00587B00">
            <w:r>
              <w:t>t</w:t>
            </w:r>
            <w:r w:rsidR="000338A8">
              <w:t>he contents are generated by the GetOverlayText() function and this code can be modified to suit your own purposes</w:t>
            </w:r>
            <w:r w:rsidR="007F4D83">
              <w:t>, for instance you might wish to insert the value of a measurement</w:t>
            </w:r>
          </w:p>
        </w:tc>
      </w:tr>
      <w:tr w:rsidR="00454F8D" w14:paraId="70F5C54E" w14:textId="77777777" w:rsidTr="007E53BB">
        <w:tc>
          <w:tcPr>
            <w:tcW w:w="2600" w:type="dxa"/>
          </w:tcPr>
          <w:p w14:paraId="52555EEC" w14:textId="73D31D18" w:rsidR="007F716E" w:rsidRPr="00A45941" w:rsidRDefault="007F716E">
            <w:pPr>
              <w:rPr>
                <w:b/>
                <w:bCs/>
              </w:rPr>
            </w:pPr>
            <w:r w:rsidRPr="00A45941">
              <w:rPr>
                <w:b/>
                <w:bCs/>
              </w:rPr>
              <w:t>overlayX</w:t>
            </w:r>
          </w:p>
        </w:tc>
        <w:tc>
          <w:tcPr>
            <w:tcW w:w="2160" w:type="dxa"/>
          </w:tcPr>
          <w:p w14:paraId="4195534B" w14:textId="741AAB50" w:rsidR="007F716E" w:rsidRPr="00454F8D" w:rsidRDefault="002E6E85">
            <w:pPr>
              <w:rPr>
                <w:sz w:val="16"/>
                <w:szCs w:val="16"/>
              </w:rPr>
            </w:pPr>
            <w:r w:rsidRPr="00454F8D">
              <w:rPr>
                <w:sz w:val="16"/>
                <w:szCs w:val="16"/>
              </w:rPr>
              <w:t>10</w:t>
            </w:r>
          </w:p>
        </w:tc>
        <w:tc>
          <w:tcPr>
            <w:tcW w:w="5040" w:type="dxa"/>
          </w:tcPr>
          <w:p w14:paraId="30275BB4" w14:textId="28A8502E" w:rsidR="007F716E" w:rsidRDefault="002E6E85">
            <w:r w:rsidRPr="002E6E85">
              <w:t xml:space="preserve">horizontal pixel position of </w:t>
            </w:r>
            <w:r w:rsidR="00045AFB">
              <w:t xml:space="preserve">the </w:t>
            </w:r>
            <w:r w:rsidRPr="002E6E85">
              <w:t>text</w:t>
            </w:r>
            <w:r w:rsidR="00045AFB">
              <w:t xml:space="preserve"> overlay</w:t>
            </w:r>
          </w:p>
        </w:tc>
      </w:tr>
      <w:tr w:rsidR="00454F8D" w14:paraId="6548D07C" w14:textId="77777777" w:rsidTr="007E53BB">
        <w:tc>
          <w:tcPr>
            <w:tcW w:w="2600" w:type="dxa"/>
          </w:tcPr>
          <w:p w14:paraId="1F9F3507" w14:textId="5AAC9E3F" w:rsidR="007F716E" w:rsidRPr="00A45941" w:rsidRDefault="007F716E">
            <w:pPr>
              <w:rPr>
                <w:b/>
                <w:bCs/>
              </w:rPr>
            </w:pPr>
            <w:r w:rsidRPr="00A45941">
              <w:rPr>
                <w:b/>
                <w:bCs/>
              </w:rPr>
              <w:t>overlayY</w:t>
            </w:r>
          </w:p>
        </w:tc>
        <w:tc>
          <w:tcPr>
            <w:tcW w:w="2160" w:type="dxa"/>
          </w:tcPr>
          <w:p w14:paraId="3229A7DC" w14:textId="6161E1F3" w:rsidR="007F716E" w:rsidRPr="00454F8D" w:rsidRDefault="00982744">
            <w:pPr>
              <w:rPr>
                <w:sz w:val="16"/>
                <w:szCs w:val="16"/>
              </w:rPr>
            </w:pPr>
            <w:r>
              <w:rPr>
                <w:sz w:val="16"/>
                <w:szCs w:val="16"/>
              </w:rPr>
              <w:t>10</w:t>
            </w:r>
          </w:p>
        </w:tc>
        <w:tc>
          <w:tcPr>
            <w:tcW w:w="5040" w:type="dxa"/>
          </w:tcPr>
          <w:p w14:paraId="46131253" w14:textId="2DE18E77" w:rsidR="007F716E" w:rsidRDefault="002E6E85">
            <w:r w:rsidRPr="002E6E85">
              <w:t xml:space="preserve">vertical pixel position of </w:t>
            </w:r>
            <w:r w:rsidR="00045AFB">
              <w:t xml:space="preserve">the text </w:t>
            </w:r>
            <w:r w:rsidRPr="002E6E85">
              <w:t>overlay</w:t>
            </w:r>
            <w:r w:rsidR="00FE7918">
              <w:t xml:space="preserve"> (the default value of </w:t>
            </w:r>
            <w:r w:rsidR="00982744">
              <w:t>10,</w:t>
            </w:r>
            <w:r w:rsidR="00FE7918">
              <w:t xml:space="preserve"> places the text near the </w:t>
            </w:r>
            <w:r w:rsidR="00982744">
              <w:t>top</w:t>
            </w:r>
            <w:r w:rsidR="00FE7918">
              <w:t xml:space="preserve"> of the picture)</w:t>
            </w:r>
          </w:p>
          <w:p w14:paraId="02FCE84E" w14:textId="77777777" w:rsidR="00FE7918" w:rsidRDefault="00FC5C45">
            <w:r>
              <w:t>the overlay text will use black letters over light areas, and white letters of dark areas</w:t>
            </w:r>
          </w:p>
          <w:p w14:paraId="39C21267" w14:textId="00F745B6" w:rsidR="007C6D35" w:rsidRDefault="00D807F9">
            <w:r>
              <w:t xml:space="preserve">for the best readability, </w:t>
            </w:r>
            <w:r w:rsidR="007C6D35">
              <w:t xml:space="preserve">try to position the overlay in a </w:t>
            </w:r>
            <w:r>
              <w:t>relatively</w:t>
            </w:r>
            <w:r w:rsidR="007C6D35">
              <w:t xml:space="preserve"> static section of the picture</w:t>
            </w:r>
          </w:p>
        </w:tc>
      </w:tr>
      <w:tr w:rsidR="00454F8D" w14:paraId="7C833CEC" w14:textId="77777777" w:rsidTr="007E53BB">
        <w:tc>
          <w:tcPr>
            <w:tcW w:w="2600" w:type="dxa"/>
          </w:tcPr>
          <w:p w14:paraId="271FFF19" w14:textId="6C558845" w:rsidR="007F716E" w:rsidRPr="00A45941" w:rsidRDefault="007F716E">
            <w:pPr>
              <w:rPr>
                <w:b/>
                <w:bCs/>
              </w:rPr>
            </w:pPr>
            <w:r w:rsidRPr="00A45941">
              <w:rPr>
                <w:b/>
                <w:bCs/>
              </w:rPr>
              <w:t>overlayFontSize</w:t>
            </w:r>
          </w:p>
        </w:tc>
        <w:tc>
          <w:tcPr>
            <w:tcW w:w="2160" w:type="dxa"/>
          </w:tcPr>
          <w:p w14:paraId="0335FDA1" w14:textId="1FEB5751" w:rsidR="007F716E" w:rsidRPr="00454F8D" w:rsidRDefault="002E6E85">
            <w:pPr>
              <w:rPr>
                <w:sz w:val="16"/>
                <w:szCs w:val="16"/>
              </w:rPr>
            </w:pPr>
            <w:r w:rsidRPr="00454F8D">
              <w:rPr>
                <w:sz w:val="16"/>
                <w:szCs w:val="16"/>
              </w:rPr>
              <w:t>16</w:t>
            </w:r>
          </w:p>
        </w:tc>
        <w:tc>
          <w:tcPr>
            <w:tcW w:w="5040" w:type="dxa"/>
          </w:tcPr>
          <w:p w14:paraId="118A2A3E" w14:textId="218A3500" w:rsidR="007F716E" w:rsidRDefault="002E6E85">
            <w:r w:rsidRPr="002E6E85">
              <w:t xml:space="preserve">font height for </w:t>
            </w:r>
            <w:r w:rsidR="00D807F9">
              <w:t>the text overlay</w:t>
            </w:r>
            <w:r w:rsidR="00BB58BD">
              <w:t xml:space="preserve"> in pixels</w:t>
            </w:r>
          </w:p>
        </w:tc>
      </w:tr>
      <w:tr w:rsidR="00454F8D" w14:paraId="70C9CE0A" w14:textId="77777777" w:rsidTr="007E53BB">
        <w:tc>
          <w:tcPr>
            <w:tcW w:w="2600" w:type="dxa"/>
          </w:tcPr>
          <w:p w14:paraId="07878329" w14:textId="059EAF11" w:rsidR="007F716E" w:rsidRPr="002E6E85" w:rsidRDefault="007F716E">
            <w:r w:rsidRPr="002E6E85">
              <w:t>defaultAddress</w:t>
            </w:r>
          </w:p>
        </w:tc>
        <w:tc>
          <w:tcPr>
            <w:tcW w:w="2160" w:type="dxa"/>
          </w:tcPr>
          <w:p w14:paraId="1278DF42" w14:textId="5E7F6BD0" w:rsidR="007F716E" w:rsidRPr="00454F8D" w:rsidRDefault="002E6E85">
            <w:pPr>
              <w:rPr>
                <w:sz w:val="16"/>
                <w:szCs w:val="16"/>
              </w:rPr>
            </w:pPr>
            <w:r w:rsidRPr="00454F8D">
              <w:rPr>
                <w:sz w:val="16"/>
                <w:szCs w:val="16"/>
              </w:rPr>
              <w:t>1</w:t>
            </w:r>
          </w:p>
        </w:tc>
        <w:tc>
          <w:tcPr>
            <w:tcW w:w="5040" w:type="dxa"/>
          </w:tcPr>
          <w:p w14:paraId="74BF7A75" w14:textId="2198CEEB" w:rsidR="007F716E" w:rsidRDefault="002E6E85">
            <w:r w:rsidRPr="002E6E85">
              <w:t>address of camera on the RS-485 bus</w:t>
            </w:r>
          </w:p>
        </w:tc>
      </w:tr>
      <w:tr w:rsidR="00454F8D" w14:paraId="65EA2E52" w14:textId="77777777" w:rsidTr="007E53BB">
        <w:tc>
          <w:tcPr>
            <w:tcW w:w="2600" w:type="dxa"/>
          </w:tcPr>
          <w:p w14:paraId="2B59AA85" w14:textId="2E99A076" w:rsidR="007F716E" w:rsidRPr="00A45941" w:rsidRDefault="007F716E">
            <w:pPr>
              <w:rPr>
                <w:b/>
                <w:bCs/>
              </w:rPr>
            </w:pPr>
            <w:r w:rsidRPr="00A45941">
              <w:rPr>
                <w:b/>
                <w:bCs/>
              </w:rPr>
              <w:t>defaultResolution</w:t>
            </w:r>
          </w:p>
        </w:tc>
        <w:tc>
          <w:tcPr>
            <w:tcW w:w="2160" w:type="dxa"/>
          </w:tcPr>
          <w:p w14:paraId="6CB15584" w14:textId="0E724D57" w:rsidR="007F716E" w:rsidRPr="00454F8D" w:rsidRDefault="002E6E85">
            <w:pPr>
              <w:rPr>
                <w:sz w:val="16"/>
                <w:szCs w:val="16"/>
              </w:rPr>
            </w:pPr>
            <w:r w:rsidRPr="00454F8D">
              <w:rPr>
                <w:sz w:val="16"/>
                <w:szCs w:val="16"/>
              </w:rPr>
              <w:t>"1280x720"</w:t>
            </w:r>
          </w:p>
        </w:tc>
        <w:tc>
          <w:tcPr>
            <w:tcW w:w="5040" w:type="dxa"/>
          </w:tcPr>
          <w:p w14:paraId="4995326F" w14:textId="70387AD6" w:rsidR="00454F8D" w:rsidRPr="00454F8D" w:rsidRDefault="002E6E85" w:rsidP="002E6E85">
            <w:r w:rsidRPr="00454F8D">
              <w:t xml:space="preserve">resolution to take pictures </w:t>
            </w:r>
            <w:r w:rsidR="00A03692">
              <w:t>(horizontal pixels by vertical pixels)</w:t>
            </w:r>
          </w:p>
          <w:p w14:paraId="475CF0B3" w14:textId="1E0443D5" w:rsidR="00454F8D" w:rsidRPr="00454F8D" w:rsidRDefault="00454F8D" w:rsidP="00454F8D">
            <w:pPr>
              <w:pStyle w:val="HTMLPreformatted"/>
              <w:shd w:val="clear" w:color="auto" w:fill="FFFFFF"/>
              <w:rPr>
                <w:rFonts w:asciiTheme="minorHAnsi" w:hAnsiTheme="minorHAnsi"/>
                <w:sz w:val="22"/>
              </w:rPr>
            </w:pPr>
            <w:r w:rsidRPr="00454F8D">
              <w:rPr>
                <w:rFonts w:asciiTheme="minorHAnsi" w:hAnsiTheme="minorHAnsi"/>
                <w:sz w:val="22"/>
              </w:rPr>
              <w:t xml:space="preserve">supported resolutions are: </w:t>
            </w:r>
          </w:p>
          <w:p w14:paraId="2959AA2A" w14:textId="473ABBE8" w:rsidR="00454F8D" w:rsidRDefault="00454F8D" w:rsidP="00454F8D">
            <w:pPr>
              <w:pStyle w:val="HTMLPreformatted"/>
              <w:shd w:val="clear" w:color="auto" w:fill="FFFFFF"/>
              <w:rPr>
                <w:rFonts w:asciiTheme="minorHAnsi" w:hAnsiTheme="minorHAnsi"/>
                <w:sz w:val="22"/>
              </w:rPr>
            </w:pPr>
            <w:r w:rsidRPr="00454F8D">
              <w:rPr>
                <w:rFonts w:asciiTheme="minorHAnsi" w:hAnsiTheme="minorHAnsi"/>
                <w:sz w:val="22"/>
              </w:rPr>
              <w:t>"640x480",</w:t>
            </w:r>
            <w:r>
              <w:rPr>
                <w:rFonts w:asciiTheme="minorHAnsi" w:hAnsiTheme="minorHAnsi"/>
                <w:sz w:val="22"/>
              </w:rPr>
              <w:t xml:space="preserve"> </w:t>
            </w:r>
            <w:r w:rsidRPr="00454F8D">
              <w:rPr>
                <w:rFonts w:asciiTheme="minorHAnsi" w:hAnsiTheme="minorHAnsi"/>
                <w:sz w:val="22"/>
              </w:rPr>
              <w:t>"1280x960",</w:t>
            </w:r>
            <w:r>
              <w:rPr>
                <w:rFonts w:asciiTheme="minorHAnsi" w:hAnsiTheme="minorHAnsi"/>
                <w:sz w:val="22"/>
              </w:rPr>
              <w:t xml:space="preserve"> </w:t>
            </w:r>
            <w:r w:rsidRPr="00454F8D">
              <w:rPr>
                <w:rFonts w:asciiTheme="minorHAnsi" w:hAnsiTheme="minorHAnsi"/>
                <w:sz w:val="22"/>
              </w:rPr>
              <w:t>"800x600",</w:t>
            </w:r>
            <w:r>
              <w:rPr>
                <w:rFonts w:asciiTheme="minorHAnsi" w:hAnsiTheme="minorHAnsi"/>
                <w:sz w:val="22"/>
              </w:rPr>
              <w:t xml:space="preserve"> </w:t>
            </w:r>
            <w:r w:rsidRPr="00454F8D">
              <w:rPr>
                <w:rFonts w:asciiTheme="minorHAnsi" w:hAnsiTheme="minorHAnsi"/>
                <w:sz w:val="22"/>
              </w:rPr>
              <w:t>"1024x768",</w:t>
            </w:r>
            <w:r>
              <w:rPr>
                <w:rFonts w:asciiTheme="minorHAnsi" w:hAnsiTheme="minorHAnsi"/>
                <w:sz w:val="22"/>
              </w:rPr>
              <w:t xml:space="preserve"> </w:t>
            </w:r>
            <w:r w:rsidRPr="00454F8D">
              <w:rPr>
                <w:rFonts w:asciiTheme="minorHAnsi" w:hAnsiTheme="minorHAnsi"/>
                <w:sz w:val="22"/>
              </w:rPr>
              <w:t>"1600x1024",</w:t>
            </w:r>
            <w:r>
              <w:rPr>
                <w:rFonts w:asciiTheme="minorHAnsi" w:hAnsiTheme="minorHAnsi"/>
                <w:sz w:val="22"/>
              </w:rPr>
              <w:t xml:space="preserve"> </w:t>
            </w:r>
            <w:r w:rsidRPr="00454F8D">
              <w:rPr>
                <w:rFonts w:asciiTheme="minorHAnsi" w:hAnsiTheme="minorHAnsi"/>
                <w:sz w:val="22"/>
              </w:rPr>
              <w:t>"1600x1200",</w:t>
            </w:r>
            <w:r>
              <w:rPr>
                <w:rFonts w:asciiTheme="minorHAnsi" w:hAnsiTheme="minorHAnsi"/>
                <w:sz w:val="22"/>
              </w:rPr>
              <w:t xml:space="preserve"> </w:t>
            </w:r>
            <w:r w:rsidRPr="00454F8D">
              <w:rPr>
                <w:rFonts w:asciiTheme="minorHAnsi" w:hAnsiTheme="minorHAnsi"/>
                <w:sz w:val="22"/>
              </w:rPr>
              <w:t>"1280x720",</w:t>
            </w:r>
            <w:r>
              <w:rPr>
                <w:rFonts w:asciiTheme="minorHAnsi" w:hAnsiTheme="minorHAnsi"/>
                <w:sz w:val="22"/>
              </w:rPr>
              <w:t xml:space="preserve"> </w:t>
            </w:r>
            <w:r w:rsidRPr="00454F8D">
              <w:rPr>
                <w:rFonts w:asciiTheme="minorHAnsi" w:hAnsiTheme="minorHAnsi"/>
                <w:sz w:val="22"/>
              </w:rPr>
              <w:t>"1920x1080",</w:t>
            </w:r>
            <w:r>
              <w:rPr>
                <w:rFonts w:asciiTheme="minorHAnsi" w:hAnsiTheme="minorHAnsi"/>
                <w:sz w:val="22"/>
              </w:rPr>
              <w:t xml:space="preserve"> </w:t>
            </w:r>
            <w:r w:rsidRPr="00454F8D">
              <w:rPr>
                <w:rFonts w:asciiTheme="minorHAnsi" w:hAnsiTheme="minorHAnsi"/>
                <w:sz w:val="22"/>
              </w:rPr>
              <w:t>"1280x1024",</w:t>
            </w:r>
            <w:r>
              <w:rPr>
                <w:rFonts w:asciiTheme="minorHAnsi" w:hAnsiTheme="minorHAnsi"/>
                <w:sz w:val="22"/>
              </w:rPr>
              <w:t xml:space="preserve"> </w:t>
            </w:r>
            <w:r w:rsidRPr="00454F8D">
              <w:rPr>
                <w:rFonts w:asciiTheme="minorHAnsi" w:hAnsiTheme="minorHAnsi"/>
                <w:sz w:val="22"/>
              </w:rPr>
              <w:t>"480x270",</w:t>
            </w:r>
            <w:r>
              <w:rPr>
                <w:rFonts w:asciiTheme="minorHAnsi" w:hAnsiTheme="minorHAnsi"/>
                <w:sz w:val="22"/>
              </w:rPr>
              <w:t xml:space="preserve"> </w:t>
            </w:r>
            <w:r w:rsidRPr="00454F8D">
              <w:rPr>
                <w:rFonts w:asciiTheme="minorHAnsi" w:hAnsiTheme="minorHAnsi"/>
                <w:sz w:val="22"/>
              </w:rPr>
              <w:t>"640x360",</w:t>
            </w:r>
            <w:r>
              <w:rPr>
                <w:rFonts w:asciiTheme="minorHAnsi" w:hAnsiTheme="minorHAnsi"/>
                <w:sz w:val="22"/>
              </w:rPr>
              <w:t xml:space="preserve"> </w:t>
            </w:r>
            <w:r w:rsidRPr="00454F8D">
              <w:rPr>
                <w:rFonts w:asciiTheme="minorHAnsi" w:hAnsiTheme="minorHAnsi"/>
                <w:sz w:val="22"/>
              </w:rPr>
              <w:t>"800x450",</w:t>
            </w:r>
            <w:r>
              <w:rPr>
                <w:rFonts w:asciiTheme="minorHAnsi" w:hAnsiTheme="minorHAnsi"/>
                <w:sz w:val="22"/>
              </w:rPr>
              <w:t xml:space="preserve"> </w:t>
            </w:r>
            <w:r w:rsidRPr="00454F8D">
              <w:rPr>
                <w:rFonts w:asciiTheme="minorHAnsi" w:hAnsiTheme="minorHAnsi"/>
                <w:sz w:val="22"/>
              </w:rPr>
              <w:t>"960x540",</w:t>
            </w:r>
            <w:r>
              <w:rPr>
                <w:rFonts w:asciiTheme="minorHAnsi" w:hAnsiTheme="minorHAnsi"/>
                <w:sz w:val="22"/>
              </w:rPr>
              <w:t xml:space="preserve"> </w:t>
            </w:r>
            <w:r w:rsidRPr="00454F8D">
              <w:rPr>
                <w:rFonts w:asciiTheme="minorHAnsi" w:hAnsiTheme="minorHAnsi"/>
                <w:sz w:val="22"/>
              </w:rPr>
              <w:t>"1024x576",</w:t>
            </w:r>
            <w:r>
              <w:rPr>
                <w:rFonts w:asciiTheme="minorHAnsi" w:hAnsiTheme="minorHAnsi"/>
                <w:sz w:val="22"/>
              </w:rPr>
              <w:t xml:space="preserve"> </w:t>
            </w:r>
            <w:r w:rsidRPr="00454F8D">
              <w:rPr>
                <w:rFonts w:asciiTheme="minorHAnsi" w:hAnsiTheme="minorHAnsi"/>
                <w:sz w:val="22"/>
              </w:rPr>
              <w:t>"1366x768",</w:t>
            </w:r>
            <w:r>
              <w:rPr>
                <w:rFonts w:asciiTheme="minorHAnsi" w:hAnsiTheme="minorHAnsi"/>
                <w:sz w:val="22"/>
              </w:rPr>
              <w:t xml:space="preserve"> </w:t>
            </w:r>
            <w:r w:rsidRPr="00454F8D">
              <w:rPr>
                <w:rFonts w:asciiTheme="minorHAnsi" w:hAnsiTheme="minorHAnsi"/>
                <w:sz w:val="22"/>
              </w:rPr>
              <w:t>"1440x810",</w:t>
            </w:r>
            <w:r>
              <w:rPr>
                <w:rFonts w:asciiTheme="minorHAnsi" w:hAnsiTheme="minorHAnsi"/>
                <w:sz w:val="22"/>
              </w:rPr>
              <w:t xml:space="preserve"> </w:t>
            </w:r>
            <w:r w:rsidRPr="00454F8D">
              <w:rPr>
                <w:rFonts w:asciiTheme="minorHAnsi" w:hAnsiTheme="minorHAnsi"/>
                <w:sz w:val="22"/>
              </w:rPr>
              <w:t>"1600x900"</w:t>
            </w:r>
          </w:p>
          <w:p w14:paraId="33478481" w14:textId="77777777" w:rsidR="00454F8D" w:rsidRPr="00454F8D" w:rsidRDefault="00454F8D" w:rsidP="00454F8D">
            <w:pPr>
              <w:pStyle w:val="HTMLPreformatted"/>
              <w:shd w:val="clear" w:color="auto" w:fill="FFFFFF"/>
              <w:rPr>
                <w:rFonts w:asciiTheme="minorHAnsi" w:hAnsiTheme="minorHAnsi"/>
                <w:sz w:val="22"/>
              </w:rPr>
            </w:pPr>
          </w:p>
          <w:p w14:paraId="29EF8C68" w14:textId="7BBCA1D0" w:rsidR="007F716E" w:rsidRPr="00454F8D" w:rsidRDefault="002E6E85" w:rsidP="002E6E85">
            <w:r w:rsidRPr="00454F8D">
              <w:t>higher resolutions may fail to snap if the resulting image is bigger than the camera's buffer and you will need to apply compression</w:t>
            </w:r>
          </w:p>
        </w:tc>
      </w:tr>
      <w:tr w:rsidR="00454F8D" w14:paraId="7B113578" w14:textId="77777777" w:rsidTr="007E53BB">
        <w:tc>
          <w:tcPr>
            <w:tcW w:w="2600" w:type="dxa"/>
          </w:tcPr>
          <w:p w14:paraId="1621CCCE" w14:textId="56728A0B" w:rsidR="007F716E" w:rsidRPr="00A45941" w:rsidRDefault="007F716E">
            <w:pPr>
              <w:rPr>
                <w:b/>
                <w:bCs/>
              </w:rPr>
            </w:pPr>
            <w:r w:rsidRPr="00A45941">
              <w:rPr>
                <w:b/>
                <w:bCs/>
              </w:rPr>
              <w:t>defaultCompression</w:t>
            </w:r>
          </w:p>
        </w:tc>
        <w:tc>
          <w:tcPr>
            <w:tcW w:w="2160" w:type="dxa"/>
          </w:tcPr>
          <w:p w14:paraId="7E83597C" w14:textId="5C998F33" w:rsidR="007F716E" w:rsidRPr="00454F8D" w:rsidRDefault="002E6E85">
            <w:pPr>
              <w:rPr>
                <w:sz w:val="16"/>
                <w:szCs w:val="16"/>
              </w:rPr>
            </w:pPr>
            <w:r w:rsidRPr="00454F8D">
              <w:rPr>
                <w:sz w:val="16"/>
                <w:szCs w:val="16"/>
              </w:rPr>
              <w:t>3</w:t>
            </w:r>
          </w:p>
        </w:tc>
        <w:tc>
          <w:tcPr>
            <w:tcW w:w="5040" w:type="dxa"/>
          </w:tcPr>
          <w:p w14:paraId="29BAB728" w14:textId="196C9571" w:rsidR="007F716E" w:rsidRDefault="002E6E85">
            <w:r w:rsidRPr="002E6E85">
              <w:t>compression ratio</w:t>
            </w:r>
            <w:r w:rsidR="00454F8D">
              <w:t xml:space="preserve"> </w:t>
            </w:r>
            <w:r w:rsidRPr="002E6E85">
              <w:t>(1 - 5) larger value is more compressed, 1 is the highest quality</w:t>
            </w:r>
          </w:p>
        </w:tc>
      </w:tr>
      <w:tr w:rsidR="00A52F13" w14:paraId="5B85B84E" w14:textId="77777777" w:rsidTr="007E53BB">
        <w:tc>
          <w:tcPr>
            <w:tcW w:w="2600" w:type="dxa"/>
          </w:tcPr>
          <w:p w14:paraId="07D407C3" w14:textId="0A07411D" w:rsidR="00A52F13" w:rsidRPr="002E6E85" w:rsidRDefault="00A52F13">
            <w:r>
              <w:t>retry</w:t>
            </w:r>
            <w:r w:rsidR="007B6C89">
              <w:t>Settings</w:t>
            </w:r>
          </w:p>
        </w:tc>
        <w:tc>
          <w:tcPr>
            <w:tcW w:w="2160" w:type="dxa"/>
          </w:tcPr>
          <w:p w14:paraId="16EE0E0E" w14:textId="5359B0BA" w:rsidR="00A52F13" w:rsidRPr="00A52F13" w:rsidRDefault="00A52F13" w:rsidP="00A52F13">
            <w:pPr>
              <w:pStyle w:val="HTMLPreformatted"/>
              <w:shd w:val="clear" w:color="auto" w:fill="FFFFFF"/>
              <w:rPr>
                <w:rFonts w:asciiTheme="minorHAnsi" w:hAnsiTheme="minorHAnsi" w:cstheme="minorHAnsi"/>
                <w:sz w:val="16"/>
                <w:szCs w:val="16"/>
              </w:rPr>
            </w:pPr>
            <w:r w:rsidRPr="00A52F13">
              <w:rPr>
                <w:rFonts w:asciiTheme="minorHAnsi" w:hAnsiTheme="minorHAnsi" w:cstheme="minorHAnsi"/>
                <w:sz w:val="16"/>
                <w:szCs w:val="16"/>
              </w:rPr>
              <w:t>[]</w:t>
            </w:r>
          </w:p>
          <w:p w14:paraId="6C3A6867" w14:textId="77777777" w:rsidR="00A52F13" w:rsidRPr="00454F8D" w:rsidRDefault="00A52F13">
            <w:pPr>
              <w:rPr>
                <w:sz w:val="16"/>
                <w:szCs w:val="16"/>
              </w:rPr>
            </w:pPr>
          </w:p>
        </w:tc>
        <w:tc>
          <w:tcPr>
            <w:tcW w:w="5040" w:type="dxa"/>
          </w:tcPr>
          <w:p w14:paraId="500B4DB3" w14:textId="77777777" w:rsidR="00AF4D31" w:rsidRDefault="00AF4D31" w:rsidP="00A52F13">
            <w:pPr>
              <w:pStyle w:val="HTMLPreformatted"/>
              <w:shd w:val="clear" w:color="auto" w:fill="FFFFFF"/>
              <w:rPr>
                <w:rFonts w:asciiTheme="minorHAnsi" w:hAnsiTheme="minorHAnsi" w:cstheme="minorHAnsi"/>
                <w:sz w:val="22"/>
              </w:rPr>
            </w:pPr>
            <w:r>
              <w:rPr>
                <w:rFonts w:asciiTheme="minorHAnsi" w:hAnsiTheme="minorHAnsi" w:cstheme="minorHAnsi"/>
                <w:sz w:val="22"/>
              </w:rPr>
              <w:t>t</w:t>
            </w:r>
            <w:r w:rsidR="00A45941">
              <w:rPr>
                <w:rFonts w:asciiTheme="minorHAnsi" w:hAnsiTheme="minorHAnsi" w:cstheme="minorHAnsi"/>
                <w:sz w:val="22"/>
              </w:rPr>
              <w:t xml:space="preserve">his is managed </w:t>
            </w:r>
            <w:r>
              <w:rPr>
                <w:rFonts w:asciiTheme="minorHAnsi" w:hAnsiTheme="minorHAnsi" w:cstheme="minorHAnsi"/>
                <w:sz w:val="22"/>
              </w:rPr>
              <w:t>automatically according to the script task you select</w:t>
            </w:r>
          </w:p>
          <w:p w14:paraId="44A06850" w14:textId="77777777" w:rsidR="00AF4D31" w:rsidRDefault="00AF4D31" w:rsidP="00A52F13">
            <w:pPr>
              <w:pStyle w:val="HTMLPreformatted"/>
              <w:shd w:val="clear" w:color="auto" w:fill="FFFFFF"/>
              <w:rPr>
                <w:rFonts w:asciiTheme="minorHAnsi" w:hAnsiTheme="minorHAnsi" w:cstheme="minorHAnsi"/>
                <w:sz w:val="22"/>
              </w:rPr>
            </w:pPr>
          </w:p>
          <w:p w14:paraId="64B217AE" w14:textId="317AF5C3" w:rsidR="007B6C89" w:rsidRDefault="00AF4D31" w:rsidP="00A52F13">
            <w:pPr>
              <w:pStyle w:val="HTMLPreformatted"/>
              <w:shd w:val="clear" w:color="auto" w:fill="FFFFFF"/>
              <w:rPr>
                <w:rFonts w:asciiTheme="minorHAnsi" w:hAnsiTheme="minorHAnsi" w:cstheme="minorHAnsi"/>
                <w:sz w:val="22"/>
              </w:rPr>
            </w:pPr>
            <w:r>
              <w:rPr>
                <w:rFonts w:asciiTheme="minorHAnsi" w:hAnsiTheme="minorHAnsi" w:cstheme="minorHAnsi"/>
                <w:sz w:val="22"/>
              </w:rPr>
              <w:t xml:space="preserve">it is a </w:t>
            </w:r>
            <w:r w:rsidR="007B6C89">
              <w:rPr>
                <w:rFonts w:asciiTheme="minorHAnsi" w:hAnsiTheme="minorHAnsi" w:cstheme="minorHAnsi"/>
                <w:sz w:val="22"/>
              </w:rPr>
              <w:t xml:space="preserve">list of </w:t>
            </w:r>
            <w:r w:rsidR="00A52F13" w:rsidRPr="00A52F13">
              <w:rPr>
                <w:rFonts w:asciiTheme="minorHAnsi" w:hAnsiTheme="minorHAnsi" w:cstheme="minorHAnsi"/>
                <w:sz w:val="22"/>
              </w:rPr>
              <w:t xml:space="preserve">resolutions </w:t>
            </w:r>
            <w:r w:rsidR="007B6C89">
              <w:rPr>
                <w:rFonts w:asciiTheme="minorHAnsi" w:hAnsiTheme="minorHAnsi" w:cstheme="minorHAnsi"/>
                <w:sz w:val="22"/>
              </w:rPr>
              <w:t xml:space="preserve">and compressions value </w:t>
            </w:r>
            <w:r w:rsidR="00A52F13" w:rsidRPr="00A52F13">
              <w:rPr>
                <w:rFonts w:asciiTheme="minorHAnsi" w:hAnsiTheme="minorHAnsi" w:cstheme="minorHAnsi"/>
                <w:sz w:val="22"/>
              </w:rPr>
              <w:t>to attempt in case the defaultResolution</w:t>
            </w:r>
            <w:r w:rsidR="00A52F13">
              <w:rPr>
                <w:rFonts w:asciiTheme="minorHAnsi" w:hAnsiTheme="minorHAnsi" w:cstheme="minorHAnsi"/>
                <w:sz w:val="22"/>
              </w:rPr>
              <w:t xml:space="preserve"> </w:t>
            </w:r>
            <w:r w:rsidR="00A52F13" w:rsidRPr="00A52F13">
              <w:rPr>
                <w:rFonts w:asciiTheme="minorHAnsi" w:hAnsiTheme="minorHAnsi" w:cstheme="minorHAnsi"/>
                <w:sz w:val="22"/>
              </w:rPr>
              <w:t>create</w:t>
            </w:r>
            <w:r w:rsidR="00A52F13">
              <w:rPr>
                <w:rFonts w:asciiTheme="minorHAnsi" w:hAnsiTheme="minorHAnsi" w:cstheme="minorHAnsi"/>
                <w:sz w:val="22"/>
              </w:rPr>
              <w:t>s</w:t>
            </w:r>
            <w:r w:rsidR="00A52F13" w:rsidRPr="00A52F13">
              <w:rPr>
                <w:rFonts w:asciiTheme="minorHAnsi" w:hAnsiTheme="minorHAnsi" w:cstheme="minorHAnsi"/>
                <w:sz w:val="22"/>
              </w:rPr>
              <w:t xml:space="preserve"> too large of an image for the camera</w:t>
            </w:r>
          </w:p>
          <w:p w14:paraId="5533084A" w14:textId="77777777" w:rsidR="00AF4D31" w:rsidRDefault="00AF4D31" w:rsidP="00A52F13">
            <w:pPr>
              <w:pStyle w:val="HTMLPreformatted"/>
              <w:shd w:val="clear" w:color="auto" w:fill="FFFFFF"/>
              <w:rPr>
                <w:rFonts w:asciiTheme="minorHAnsi" w:hAnsiTheme="minorHAnsi" w:cstheme="minorHAnsi"/>
                <w:sz w:val="22"/>
              </w:rPr>
            </w:pPr>
          </w:p>
          <w:p w14:paraId="6E5522B1" w14:textId="4319D826" w:rsidR="007B6C89" w:rsidRDefault="007B6C89" w:rsidP="00A52F13">
            <w:pPr>
              <w:pStyle w:val="HTMLPreformatted"/>
              <w:shd w:val="clear" w:color="auto" w:fill="FFFFFF"/>
              <w:rPr>
                <w:rFonts w:asciiTheme="minorHAnsi" w:hAnsiTheme="minorHAnsi" w:cstheme="minorHAnsi"/>
                <w:sz w:val="22"/>
              </w:rPr>
            </w:pPr>
            <w:r>
              <w:rPr>
                <w:rFonts w:asciiTheme="minorHAnsi" w:hAnsiTheme="minorHAnsi" w:cstheme="minorHAnsi"/>
                <w:sz w:val="22"/>
              </w:rPr>
              <w:t>for instance, this list would retry at 1920x1080 at compression 5, and if that fails try 1280x720 with compression 1:</w:t>
            </w:r>
          </w:p>
          <w:p w14:paraId="115FC431" w14:textId="77777777" w:rsidR="007B6C89" w:rsidRDefault="007B6C89" w:rsidP="00A52F13">
            <w:pPr>
              <w:pStyle w:val="HTMLPreformatted"/>
              <w:shd w:val="clear" w:color="auto" w:fill="FFFFFF"/>
              <w:rPr>
                <w:rFonts w:asciiTheme="minorHAnsi" w:hAnsiTheme="minorHAnsi" w:cstheme="minorHAnsi"/>
                <w:sz w:val="22"/>
              </w:rPr>
            </w:pPr>
          </w:p>
          <w:p w14:paraId="17C429D6" w14:textId="58CE917E" w:rsidR="00A52F13" w:rsidRPr="00AF4D31" w:rsidRDefault="007B6C89" w:rsidP="00AF4D31">
            <w:pPr>
              <w:pStyle w:val="HTMLPreformatted"/>
              <w:shd w:val="clear" w:color="auto" w:fill="FFFFFF"/>
              <w:rPr>
                <w:rFonts w:asciiTheme="minorHAnsi" w:hAnsiTheme="minorHAnsi" w:cstheme="minorHAnsi"/>
                <w:sz w:val="22"/>
              </w:rPr>
            </w:pPr>
            <w:r>
              <w:rPr>
                <w:rFonts w:asciiTheme="minorHAnsi" w:hAnsiTheme="minorHAnsi" w:cstheme="minorHAnsi"/>
                <w:sz w:val="22"/>
              </w:rPr>
              <w:t xml:space="preserve"> [(“1920x1080”,5), (“1280x720”,1)]</w:t>
            </w:r>
          </w:p>
        </w:tc>
      </w:tr>
      <w:tr w:rsidR="00454F8D" w14:paraId="134DB497" w14:textId="77777777" w:rsidTr="007E53BB">
        <w:tc>
          <w:tcPr>
            <w:tcW w:w="2600" w:type="dxa"/>
          </w:tcPr>
          <w:p w14:paraId="6B302A8D" w14:textId="03B1573D" w:rsidR="007F716E" w:rsidRPr="002E6E85" w:rsidRDefault="007F716E">
            <w:r w:rsidRPr="002E6E85">
              <w:t>defaultTries</w:t>
            </w:r>
          </w:p>
        </w:tc>
        <w:tc>
          <w:tcPr>
            <w:tcW w:w="2160" w:type="dxa"/>
          </w:tcPr>
          <w:p w14:paraId="5BF07AA5" w14:textId="18B54633" w:rsidR="007F716E" w:rsidRPr="00454F8D" w:rsidRDefault="00454F8D">
            <w:pPr>
              <w:rPr>
                <w:sz w:val="16"/>
                <w:szCs w:val="16"/>
              </w:rPr>
            </w:pPr>
            <w:r w:rsidRPr="00454F8D">
              <w:rPr>
                <w:sz w:val="16"/>
                <w:szCs w:val="16"/>
              </w:rPr>
              <w:t>2</w:t>
            </w:r>
          </w:p>
        </w:tc>
        <w:tc>
          <w:tcPr>
            <w:tcW w:w="5040" w:type="dxa"/>
          </w:tcPr>
          <w:p w14:paraId="31DD568A" w14:textId="66E6A8A6" w:rsidR="007F716E" w:rsidRPr="007F716E" w:rsidRDefault="00454F8D" w:rsidP="00454F8D">
            <w:r>
              <w:t>how many times to try an operation before failin</w:t>
            </w:r>
            <w:r w:rsidR="009769D3">
              <w:t xml:space="preserve">g </w:t>
            </w:r>
            <w:r>
              <w:t>(if one retry doesn't work, the camera probably needs to be power cycled)</w:t>
            </w:r>
          </w:p>
        </w:tc>
      </w:tr>
      <w:tr w:rsidR="00454F8D" w14:paraId="0550763C" w14:textId="77777777" w:rsidTr="007E53BB">
        <w:tc>
          <w:tcPr>
            <w:tcW w:w="2600" w:type="dxa"/>
          </w:tcPr>
          <w:p w14:paraId="546EF26C" w14:textId="50B5FF49" w:rsidR="007F716E" w:rsidRPr="002E6E85" w:rsidRDefault="007F716E">
            <w:r w:rsidRPr="002E6E85">
              <w:t>defaultPowerCycles</w:t>
            </w:r>
          </w:p>
        </w:tc>
        <w:tc>
          <w:tcPr>
            <w:tcW w:w="2160" w:type="dxa"/>
          </w:tcPr>
          <w:p w14:paraId="4F986C62" w14:textId="65AE5A51" w:rsidR="007F716E" w:rsidRPr="00454F8D" w:rsidRDefault="00454F8D">
            <w:pPr>
              <w:rPr>
                <w:sz w:val="16"/>
                <w:szCs w:val="16"/>
              </w:rPr>
            </w:pPr>
            <w:r w:rsidRPr="00454F8D">
              <w:rPr>
                <w:sz w:val="16"/>
                <w:szCs w:val="16"/>
              </w:rPr>
              <w:t>3</w:t>
            </w:r>
          </w:p>
        </w:tc>
        <w:tc>
          <w:tcPr>
            <w:tcW w:w="5040" w:type="dxa"/>
          </w:tcPr>
          <w:p w14:paraId="3F56F060" w14:textId="26C4A34F" w:rsidR="007F716E" w:rsidRPr="007F716E" w:rsidRDefault="00454F8D">
            <w:r w:rsidRPr="00454F8D">
              <w:t xml:space="preserve">how many times to cycle power </w:t>
            </w:r>
            <w:r w:rsidR="00A03692">
              <w:t xml:space="preserve">and retry the transfer </w:t>
            </w:r>
            <w:r w:rsidRPr="00454F8D">
              <w:t>before failing</w:t>
            </w:r>
          </w:p>
        </w:tc>
      </w:tr>
      <w:tr w:rsidR="00454F8D" w14:paraId="1EC42F8B" w14:textId="77777777" w:rsidTr="007E53BB">
        <w:tc>
          <w:tcPr>
            <w:tcW w:w="2600" w:type="dxa"/>
          </w:tcPr>
          <w:p w14:paraId="175F1CEE" w14:textId="62801F3B" w:rsidR="007F716E" w:rsidRPr="002E6E85" w:rsidRDefault="007F716E">
            <w:r w:rsidRPr="002E6E85">
              <w:t>defaultPacketSize</w:t>
            </w:r>
          </w:p>
        </w:tc>
        <w:tc>
          <w:tcPr>
            <w:tcW w:w="2160" w:type="dxa"/>
          </w:tcPr>
          <w:p w14:paraId="24D4B21D" w14:textId="715FD963" w:rsidR="007F716E" w:rsidRPr="00454F8D" w:rsidRDefault="00454F8D">
            <w:pPr>
              <w:rPr>
                <w:sz w:val="16"/>
                <w:szCs w:val="16"/>
              </w:rPr>
            </w:pPr>
            <w:r w:rsidRPr="00454F8D">
              <w:rPr>
                <w:sz w:val="16"/>
                <w:szCs w:val="16"/>
              </w:rPr>
              <w:t>8192</w:t>
            </w:r>
          </w:p>
        </w:tc>
        <w:tc>
          <w:tcPr>
            <w:tcW w:w="5040" w:type="dxa"/>
          </w:tcPr>
          <w:p w14:paraId="36E588F7" w14:textId="23DB8B60" w:rsidR="007F716E" w:rsidRPr="007F716E" w:rsidRDefault="00454F8D">
            <w:r w:rsidRPr="00454F8D">
              <w:t>how much data to request from the camera at a time</w:t>
            </w:r>
          </w:p>
        </w:tc>
      </w:tr>
      <w:tr w:rsidR="00454F8D" w14:paraId="12057ECB" w14:textId="77777777" w:rsidTr="007E53BB">
        <w:tc>
          <w:tcPr>
            <w:tcW w:w="2600" w:type="dxa"/>
          </w:tcPr>
          <w:p w14:paraId="198539AA" w14:textId="55AE7BE1" w:rsidR="007F716E" w:rsidRPr="002E6E85" w:rsidRDefault="007F716E">
            <w:r w:rsidRPr="002E6E85">
              <w:t>defaultTimeout</w:t>
            </w:r>
          </w:p>
        </w:tc>
        <w:tc>
          <w:tcPr>
            <w:tcW w:w="2160" w:type="dxa"/>
          </w:tcPr>
          <w:p w14:paraId="3A396E33" w14:textId="175CCC5C" w:rsidR="007F716E" w:rsidRPr="00454F8D" w:rsidRDefault="00454F8D">
            <w:pPr>
              <w:rPr>
                <w:sz w:val="16"/>
                <w:szCs w:val="16"/>
              </w:rPr>
            </w:pPr>
            <w:r w:rsidRPr="00454F8D">
              <w:rPr>
                <w:sz w:val="16"/>
                <w:szCs w:val="16"/>
              </w:rPr>
              <w:t>8.0</w:t>
            </w:r>
          </w:p>
        </w:tc>
        <w:tc>
          <w:tcPr>
            <w:tcW w:w="5040" w:type="dxa"/>
          </w:tcPr>
          <w:p w14:paraId="2701FAF6" w14:textId="43B864CC" w:rsidR="007F716E" w:rsidRPr="007F716E" w:rsidRDefault="00454F8D">
            <w:r w:rsidRPr="00454F8D">
              <w:t>how long to wait for a reply to a command</w:t>
            </w:r>
          </w:p>
        </w:tc>
      </w:tr>
      <w:tr w:rsidR="00454F8D" w14:paraId="614B66DB" w14:textId="77777777" w:rsidTr="007E53BB">
        <w:tc>
          <w:tcPr>
            <w:tcW w:w="2600" w:type="dxa"/>
          </w:tcPr>
          <w:p w14:paraId="4BB9C59A" w14:textId="5406DB23" w:rsidR="007F716E" w:rsidRPr="002E6E85" w:rsidRDefault="007F716E">
            <w:r w:rsidRPr="002E6E85">
              <w:t>cameraWarmup</w:t>
            </w:r>
          </w:p>
        </w:tc>
        <w:tc>
          <w:tcPr>
            <w:tcW w:w="2160" w:type="dxa"/>
          </w:tcPr>
          <w:p w14:paraId="2B06F1E6" w14:textId="74A4B400" w:rsidR="007F716E" w:rsidRPr="00454F8D" w:rsidRDefault="00454F8D">
            <w:pPr>
              <w:rPr>
                <w:sz w:val="16"/>
                <w:szCs w:val="16"/>
              </w:rPr>
            </w:pPr>
            <w:r w:rsidRPr="00454F8D">
              <w:rPr>
                <w:sz w:val="16"/>
                <w:szCs w:val="16"/>
              </w:rPr>
              <w:t>3.5</w:t>
            </w:r>
          </w:p>
        </w:tc>
        <w:tc>
          <w:tcPr>
            <w:tcW w:w="5040" w:type="dxa"/>
          </w:tcPr>
          <w:p w14:paraId="30DE756B" w14:textId="602084F9" w:rsidR="007F716E" w:rsidRPr="007F716E" w:rsidRDefault="00454F8D">
            <w:r w:rsidRPr="00454F8D">
              <w:t>number of seconds to wait after power on before trying to communicate with the camera</w:t>
            </w:r>
          </w:p>
        </w:tc>
      </w:tr>
      <w:tr w:rsidR="007E53BB" w14:paraId="2472420E" w14:textId="77777777" w:rsidTr="007E53BB">
        <w:tc>
          <w:tcPr>
            <w:tcW w:w="2600" w:type="dxa"/>
          </w:tcPr>
          <w:p w14:paraId="222C049F" w14:textId="77777777" w:rsidR="007E53BB" w:rsidRPr="007E53BB" w:rsidRDefault="007E53BB" w:rsidP="007E53BB">
            <w:pPr>
              <w:pStyle w:val="HTMLPreformatted"/>
              <w:shd w:val="clear" w:color="auto" w:fill="FFFFFF"/>
              <w:rPr>
                <w:rFonts w:asciiTheme="minorHAnsi" w:hAnsiTheme="minorHAnsi" w:cstheme="minorHAnsi"/>
                <w:color w:val="000000"/>
                <w:sz w:val="22"/>
              </w:rPr>
            </w:pPr>
            <w:r w:rsidRPr="007E53BB">
              <w:rPr>
                <w:rFonts w:asciiTheme="minorHAnsi" w:hAnsiTheme="minorHAnsi" w:cstheme="minorHAnsi"/>
                <w:color w:val="000000"/>
                <w:sz w:val="22"/>
              </w:rPr>
              <w:t>free_space_limit_take</w:t>
            </w:r>
          </w:p>
          <w:p w14:paraId="7B1CF5E8" w14:textId="77777777" w:rsidR="007E53BB" w:rsidRPr="007E53BB" w:rsidRDefault="007E53BB">
            <w:pPr>
              <w:rPr>
                <w:rFonts w:cstheme="minorHAnsi"/>
              </w:rPr>
            </w:pPr>
          </w:p>
        </w:tc>
        <w:tc>
          <w:tcPr>
            <w:tcW w:w="2160" w:type="dxa"/>
          </w:tcPr>
          <w:p w14:paraId="2112B47A" w14:textId="7DA17244" w:rsidR="007E53BB" w:rsidRPr="00454F8D" w:rsidRDefault="007E53BB">
            <w:pPr>
              <w:rPr>
                <w:sz w:val="16"/>
                <w:szCs w:val="16"/>
              </w:rPr>
            </w:pPr>
            <w:r>
              <w:rPr>
                <w:sz w:val="16"/>
                <w:szCs w:val="16"/>
              </w:rPr>
              <w:t>64</w:t>
            </w:r>
          </w:p>
        </w:tc>
        <w:tc>
          <w:tcPr>
            <w:tcW w:w="5040" w:type="dxa"/>
          </w:tcPr>
          <w:p w14:paraId="74BBDD59" w14:textId="72AFD699" w:rsidR="007E53BB" w:rsidRPr="007E53BB" w:rsidRDefault="007E53BB" w:rsidP="007E53BB">
            <w:pPr>
              <w:pStyle w:val="HTMLPreformatted"/>
              <w:shd w:val="clear" w:color="auto" w:fill="FFFFFF"/>
              <w:rPr>
                <w:rFonts w:asciiTheme="minorHAnsi" w:hAnsiTheme="minorHAnsi" w:cstheme="minorHAnsi"/>
                <w:sz w:val="22"/>
              </w:rPr>
            </w:pPr>
            <w:r w:rsidRPr="007E53BB">
              <w:rPr>
                <w:rFonts w:asciiTheme="minorHAnsi" w:hAnsiTheme="minorHAnsi" w:cstheme="minorHAnsi"/>
                <w:sz w:val="22"/>
              </w:rPr>
              <w:t xml:space="preserve">do not take a picture unless there are 64MB or more </w:t>
            </w:r>
            <w:r>
              <w:rPr>
                <w:rFonts w:asciiTheme="minorHAnsi" w:hAnsiTheme="minorHAnsi" w:cstheme="minorHAnsi"/>
                <w:sz w:val="22"/>
              </w:rPr>
              <w:t xml:space="preserve">bytes </w:t>
            </w:r>
            <w:r w:rsidRPr="007E53BB">
              <w:rPr>
                <w:rFonts w:asciiTheme="minorHAnsi" w:hAnsiTheme="minorHAnsi" w:cstheme="minorHAnsi"/>
                <w:sz w:val="22"/>
              </w:rPr>
              <w:t>free on the SDHC card</w:t>
            </w:r>
          </w:p>
          <w:p w14:paraId="65A27513" w14:textId="77777777" w:rsidR="007E53BB" w:rsidRPr="007E53BB" w:rsidRDefault="007E53BB">
            <w:pPr>
              <w:rPr>
                <w:rFonts w:cstheme="minorHAnsi"/>
              </w:rPr>
            </w:pPr>
          </w:p>
        </w:tc>
      </w:tr>
      <w:tr w:rsidR="007E53BB" w14:paraId="40C9B372" w14:textId="77777777" w:rsidTr="007E53BB">
        <w:tc>
          <w:tcPr>
            <w:tcW w:w="2600" w:type="dxa"/>
          </w:tcPr>
          <w:p w14:paraId="192962D0" w14:textId="77777777" w:rsidR="007E53BB" w:rsidRPr="007E53BB" w:rsidRDefault="007E53BB" w:rsidP="007E53BB">
            <w:pPr>
              <w:pStyle w:val="HTMLPreformatted"/>
              <w:shd w:val="clear" w:color="auto" w:fill="FFFFFF"/>
              <w:rPr>
                <w:rFonts w:asciiTheme="minorHAnsi" w:hAnsiTheme="minorHAnsi" w:cstheme="minorHAnsi"/>
                <w:color w:val="000000"/>
                <w:sz w:val="22"/>
              </w:rPr>
            </w:pPr>
            <w:r w:rsidRPr="007E53BB">
              <w:rPr>
                <w:rFonts w:asciiTheme="minorHAnsi" w:hAnsiTheme="minorHAnsi" w:cstheme="minorHAnsi"/>
                <w:color w:val="000000"/>
                <w:sz w:val="22"/>
              </w:rPr>
              <w:t>free_space_limit_archive</w:t>
            </w:r>
          </w:p>
          <w:p w14:paraId="4B3226D7" w14:textId="77777777" w:rsidR="007E53BB" w:rsidRPr="007E53BB" w:rsidRDefault="007E53BB" w:rsidP="007E53BB">
            <w:pPr>
              <w:pStyle w:val="HTMLPreformatted"/>
              <w:shd w:val="clear" w:color="auto" w:fill="FFFFFF"/>
              <w:rPr>
                <w:rFonts w:asciiTheme="minorHAnsi" w:hAnsiTheme="minorHAnsi" w:cstheme="minorHAnsi"/>
                <w:color w:val="000000"/>
                <w:sz w:val="22"/>
              </w:rPr>
            </w:pPr>
          </w:p>
        </w:tc>
        <w:tc>
          <w:tcPr>
            <w:tcW w:w="2160" w:type="dxa"/>
          </w:tcPr>
          <w:p w14:paraId="5E08E03E" w14:textId="6FC90EAA" w:rsidR="007E53BB" w:rsidRDefault="007E53BB">
            <w:pPr>
              <w:rPr>
                <w:sz w:val="16"/>
                <w:szCs w:val="16"/>
              </w:rPr>
            </w:pPr>
            <w:r>
              <w:rPr>
                <w:sz w:val="16"/>
                <w:szCs w:val="16"/>
              </w:rPr>
              <w:t>256</w:t>
            </w:r>
          </w:p>
        </w:tc>
        <w:tc>
          <w:tcPr>
            <w:tcW w:w="5040" w:type="dxa"/>
          </w:tcPr>
          <w:p w14:paraId="69D09E2A" w14:textId="1AFE6FC1" w:rsidR="007E53BB" w:rsidRPr="007E53BB" w:rsidRDefault="007E53BB" w:rsidP="007E53BB">
            <w:pPr>
              <w:pStyle w:val="HTMLPreformatted"/>
              <w:shd w:val="clear" w:color="auto" w:fill="FFFFFF"/>
              <w:rPr>
                <w:rFonts w:asciiTheme="minorHAnsi" w:hAnsiTheme="minorHAnsi" w:cstheme="minorHAnsi"/>
                <w:sz w:val="22"/>
              </w:rPr>
            </w:pPr>
            <w:r w:rsidRPr="007E53BB">
              <w:rPr>
                <w:rFonts w:asciiTheme="minorHAnsi" w:hAnsiTheme="minorHAnsi" w:cstheme="minorHAnsi"/>
                <w:sz w:val="22"/>
              </w:rPr>
              <w:t xml:space="preserve">do not archive a picture unless there are 256MB or more </w:t>
            </w:r>
            <w:r>
              <w:rPr>
                <w:rFonts w:asciiTheme="minorHAnsi" w:hAnsiTheme="minorHAnsi" w:cstheme="minorHAnsi"/>
                <w:sz w:val="22"/>
              </w:rPr>
              <w:t xml:space="preserve">bytes </w:t>
            </w:r>
            <w:r w:rsidRPr="007E53BB">
              <w:rPr>
                <w:rFonts w:asciiTheme="minorHAnsi" w:hAnsiTheme="minorHAnsi" w:cstheme="minorHAnsi"/>
                <w:sz w:val="22"/>
              </w:rPr>
              <w:t>free on the SDHC card</w:t>
            </w:r>
          </w:p>
          <w:p w14:paraId="158F9812" w14:textId="77777777" w:rsidR="007E53BB" w:rsidRPr="007E53BB" w:rsidRDefault="007E53BB" w:rsidP="007E53BB">
            <w:pPr>
              <w:pStyle w:val="HTMLPreformatted"/>
              <w:shd w:val="clear" w:color="auto" w:fill="FFFFFF"/>
              <w:rPr>
                <w:rFonts w:asciiTheme="minorHAnsi" w:hAnsiTheme="minorHAnsi" w:cstheme="minorHAnsi"/>
                <w:sz w:val="22"/>
              </w:rPr>
            </w:pPr>
          </w:p>
        </w:tc>
      </w:tr>
      <w:tr w:rsidR="006071F7" w14:paraId="184A7806" w14:textId="77777777" w:rsidTr="007E53BB">
        <w:tc>
          <w:tcPr>
            <w:tcW w:w="2600" w:type="dxa"/>
          </w:tcPr>
          <w:p w14:paraId="34B8708E" w14:textId="1CA9338C" w:rsidR="006071F7" w:rsidRPr="007E53BB" w:rsidRDefault="006071F7" w:rsidP="007E53BB">
            <w:pPr>
              <w:pStyle w:val="HTMLPreformatted"/>
              <w:shd w:val="clear" w:color="auto" w:fill="FFFFFF"/>
              <w:rPr>
                <w:rFonts w:asciiTheme="minorHAnsi" w:hAnsiTheme="minorHAnsi" w:cstheme="minorHAnsi"/>
                <w:color w:val="000000"/>
                <w:sz w:val="22"/>
              </w:rPr>
            </w:pPr>
            <w:r>
              <w:rPr>
                <w:rFonts w:asciiTheme="minorHAnsi" w:hAnsiTheme="minorHAnsi" w:cstheme="minorHAnsi"/>
                <w:color w:val="000000"/>
                <w:sz w:val="22"/>
              </w:rPr>
              <w:t>maxPictureSize</w:t>
            </w:r>
          </w:p>
        </w:tc>
        <w:tc>
          <w:tcPr>
            <w:tcW w:w="2160" w:type="dxa"/>
          </w:tcPr>
          <w:p w14:paraId="22C2BA6D" w14:textId="032FE181" w:rsidR="006071F7" w:rsidRDefault="006071F7">
            <w:pPr>
              <w:rPr>
                <w:sz w:val="16"/>
                <w:szCs w:val="16"/>
              </w:rPr>
            </w:pPr>
            <w:r>
              <w:rPr>
                <w:sz w:val="16"/>
                <w:szCs w:val="16"/>
              </w:rPr>
              <w:t>450000</w:t>
            </w:r>
          </w:p>
        </w:tc>
        <w:tc>
          <w:tcPr>
            <w:tcW w:w="5040" w:type="dxa"/>
          </w:tcPr>
          <w:p w14:paraId="5ADAF612" w14:textId="1FB190B8" w:rsidR="006071F7" w:rsidRDefault="006071F7" w:rsidP="007E53BB">
            <w:pPr>
              <w:pStyle w:val="HTMLPreformatted"/>
              <w:shd w:val="clear" w:color="auto" w:fill="FFFFFF"/>
              <w:rPr>
                <w:rFonts w:asciiTheme="minorHAnsi" w:hAnsiTheme="minorHAnsi" w:cstheme="minorHAnsi"/>
                <w:sz w:val="22"/>
              </w:rPr>
            </w:pPr>
            <w:r>
              <w:rPr>
                <w:rFonts w:asciiTheme="minorHAnsi" w:hAnsiTheme="minorHAnsi" w:cstheme="minorHAnsi"/>
                <w:sz w:val="22"/>
              </w:rPr>
              <w:t>do not take pictures that will use more than 450,000 bytes</w:t>
            </w:r>
          </w:p>
          <w:p w14:paraId="497C3598" w14:textId="77777777" w:rsidR="006071F7" w:rsidRDefault="006071F7" w:rsidP="007E53BB">
            <w:pPr>
              <w:pStyle w:val="HTMLPreformatted"/>
              <w:shd w:val="clear" w:color="auto" w:fill="FFFFFF"/>
              <w:rPr>
                <w:rFonts w:asciiTheme="minorHAnsi" w:hAnsiTheme="minorHAnsi" w:cstheme="minorHAnsi"/>
                <w:sz w:val="22"/>
              </w:rPr>
            </w:pPr>
          </w:p>
          <w:p w14:paraId="3375D523" w14:textId="363EBBA6" w:rsidR="006071F7" w:rsidRDefault="006071F7" w:rsidP="007E53BB">
            <w:pPr>
              <w:pStyle w:val="HTMLPreformatted"/>
              <w:shd w:val="clear" w:color="auto" w:fill="FFFFFF"/>
              <w:rPr>
                <w:rFonts w:asciiTheme="minorHAnsi" w:hAnsiTheme="minorHAnsi" w:cstheme="minorHAnsi"/>
                <w:sz w:val="22"/>
              </w:rPr>
            </w:pPr>
            <w:r>
              <w:rPr>
                <w:rFonts w:asciiTheme="minorHAnsi" w:hAnsiTheme="minorHAnsi" w:cstheme="minorHAnsi"/>
                <w:sz w:val="22"/>
              </w:rPr>
              <w:t>set this to an arbitrarily large number (1000000) to eliminate this limit</w:t>
            </w:r>
          </w:p>
          <w:p w14:paraId="6F77A05C" w14:textId="77777777" w:rsidR="006071F7" w:rsidRDefault="006071F7" w:rsidP="007E53BB">
            <w:pPr>
              <w:pStyle w:val="HTMLPreformatted"/>
              <w:shd w:val="clear" w:color="auto" w:fill="FFFFFF"/>
              <w:rPr>
                <w:rFonts w:asciiTheme="minorHAnsi" w:hAnsiTheme="minorHAnsi" w:cstheme="minorHAnsi"/>
                <w:sz w:val="22"/>
              </w:rPr>
            </w:pPr>
          </w:p>
          <w:p w14:paraId="23769BF9" w14:textId="6022D391" w:rsidR="006071F7" w:rsidRPr="007E53BB" w:rsidRDefault="006071F7" w:rsidP="007E53BB">
            <w:pPr>
              <w:pStyle w:val="HTMLPreformatted"/>
              <w:shd w:val="clear" w:color="auto" w:fill="FFFFFF"/>
              <w:rPr>
                <w:rFonts w:asciiTheme="minorHAnsi" w:hAnsiTheme="minorHAnsi" w:cstheme="minorHAnsi"/>
                <w:sz w:val="22"/>
              </w:rPr>
            </w:pPr>
            <w:r>
              <w:rPr>
                <w:rFonts w:asciiTheme="minorHAnsi" w:hAnsiTheme="minorHAnsi" w:cstheme="minorHAnsi"/>
                <w:sz w:val="22"/>
              </w:rPr>
              <w:t>when using one of the automatic settings, retries at a higher compression level or lower resolution will be attempted until the image size falls below this limit</w:t>
            </w:r>
          </w:p>
        </w:tc>
      </w:tr>
    </w:tbl>
    <w:p w14:paraId="4F392A93" w14:textId="77777777" w:rsidR="007F716E" w:rsidRPr="007F716E" w:rsidRDefault="007F716E" w:rsidP="007F716E">
      <w:pPr>
        <w:ind w:left="720"/>
      </w:pPr>
    </w:p>
    <w:p w14:paraId="34092B6A" w14:textId="408F8F8C" w:rsidR="00CC68EE" w:rsidRPr="00E17458" w:rsidRDefault="00CC68EE" w:rsidP="00CC68EE">
      <w:pPr>
        <w:pStyle w:val="Heading3"/>
        <w:spacing w:before="0" w:after="200"/>
        <w:rPr>
          <w:sz w:val="36"/>
          <w:szCs w:val="36"/>
          <w:u w:val="none"/>
        </w:rPr>
      </w:pPr>
      <w:r>
        <w:rPr>
          <w:sz w:val="36"/>
          <w:szCs w:val="36"/>
          <w:u w:val="none"/>
        </w:rPr>
        <w:t xml:space="preserve">Configuring the </w:t>
      </w:r>
      <w:r w:rsidR="009D77CE">
        <w:rPr>
          <w:sz w:val="36"/>
          <w:szCs w:val="36"/>
          <w:u w:val="none"/>
        </w:rPr>
        <w:t>XLink2-500 to Take Pictures</w:t>
      </w:r>
    </w:p>
    <w:p w14:paraId="3389C3F8" w14:textId="69694A42" w:rsidR="009B16FB" w:rsidRPr="000D1133" w:rsidRDefault="00B14B9A" w:rsidP="00C56FBA">
      <w:pPr>
        <w:pStyle w:val="ListParagraph"/>
        <w:numPr>
          <w:ilvl w:val="0"/>
          <w:numId w:val="19"/>
        </w:numPr>
      </w:pPr>
      <w:r>
        <w:t>i</w:t>
      </w:r>
      <w:r w:rsidR="00712879">
        <w:t>nsert a</w:t>
      </w:r>
      <w:r w:rsidR="000D1133">
        <w:t xml:space="preserve"> </w:t>
      </w:r>
      <w:r w:rsidR="00C56FBA">
        <w:t xml:space="preserve">FAT32 </w:t>
      </w:r>
      <w:r w:rsidR="000D1133">
        <w:t>MicroSD or Micro</w:t>
      </w:r>
      <w:r w:rsidR="00712879">
        <w:t>SDHC card in to the XLink</w:t>
      </w:r>
      <w:r w:rsidR="00C56FBA">
        <w:t>2</w:t>
      </w:r>
      <w:r w:rsidR="00712879">
        <w:t>-500, files and folders will be created as needed.</w:t>
      </w:r>
      <w:r w:rsidR="005046EB">
        <w:t xml:space="preserve"> </w:t>
      </w:r>
      <w:r w:rsidR="001C5E3B">
        <w:t>If you are using an SDHC card larger than 32GB, you will probably need to re-format the card (</w:t>
      </w:r>
      <w:r w:rsidR="001C5E3B" w:rsidRPr="001C5E3B">
        <w:rPr>
          <w:szCs w:val="22"/>
        </w:rPr>
        <w:t xml:space="preserve">see </w:t>
      </w:r>
      <w:r w:rsidR="001C5E3B">
        <w:rPr>
          <w:szCs w:val="22"/>
        </w:rPr>
        <w:t xml:space="preserve">section </w:t>
      </w:r>
      <w:r w:rsidR="001C5E3B" w:rsidRPr="001C5E3B">
        <w:rPr>
          <w:szCs w:val="22"/>
        </w:rPr>
        <w:fldChar w:fldCharType="begin"/>
      </w:r>
      <w:r w:rsidR="001C5E3B" w:rsidRPr="001C5E3B">
        <w:rPr>
          <w:szCs w:val="22"/>
        </w:rPr>
        <w:instrText xml:space="preserve"> REF _Ref43225353 \r \h </w:instrText>
      </w:r>
      <w:r w:rsidR="001C5E3B">
        <w:rPr>
          <w:szCs w:val="22"/>
        </w:rPr>
        <w:instrText xml:space="preserve"> \* MERGEFORMAT </w:instrText>
      </w:r>
      <w:r w:rsidR="001C5E3B" w:rsidRPr="001C5E3B">
        <w:rPr>
          <w:szCs w:val="22"/>
        </w:rPr>
      </w:r>
      <w:r w:rsidR="001C5E3B" w:rsidRPr="001C5E3B">
        <w:rPr>
          <w:szCs w:val="22"/>
        </w:rPr>
        <w:fldChar w:fldCharType="separate"/>
      </w:r>
      <w:r w:rsidR="00CD4FF7">
        <w:rPr>
          <w:szCs w:val="22"/>
        </w:rPr>
        <w:t>8</w:t>
      </w:r>
      <w:r w:rsidR="001C5E3B" w:rsidRPr="001C5E3B">
        <w:rPr>
          <w:szCs w:val="22"/>
        </w:rPr>
        <w:fldChar w:fldCharType="end"/>
      </w:r>
      <w:r w:rsidR="001C5E3B" w:rsidRPr="001C5E3B">
        <w:rPr>
          <w:szCs w:val="22"/>
        </w:rPr>
        <w:t xml:space="preserve">. </w:t>
      </w:r>
      <w:r w:rsidR="001C5E3B" w:rsidRPr="001C5E3B">
        <w:rPr>
          <w:szCs w:val="22"/>
        </w:rPr>
        <w:fldChar w:fldCharType="begin"/>
      </w:r>
      <w:r w:rsidR="001C5E3B" w:rsidRPr="001C5E3B">
        <w:rPr>
          <w:szCs w:val="22"/>
        </w:rPr>
        <w:instrText xml:space="preserve"> REF _Ref43225353 \h </w:instrText>
      </w:r>
      <w:r w:rsidR="001C5E3B">
        <w:rPr>
          <w:szCs w:val="22"/>
        </w:rPr>
        <w:instrText xml:space="preserve"> \* MERGEFORMAT </w:instrText>
      </w:r>
      <w:r w:rsidR="001C5E3B" w:rsidRPr="001C5E3B">
        <w:rPr>
          <w:szCs w:val="22"/>
        </w:rPr>
      </w:r>
      <w:r w:rsidR="001C5E3B" w:rsidRPr="001C5E3B">
        <w:rPr>
          <w:szCs w:val="22"/>
        </w:rPr>
        <w:fldChar w:fldCharType="separate"/>
      </w:r>
      <w:r w:rsidR="00CD4FF7" w:rsidRPr="00CD4FF7">
        <w:rPr>
          <w:szCs w:val="22"/>
        </w:rPr>
        <w:t>Appendix: Formatting an SDHC card with FAT32</w:t>
      </w:r>
      <w:r w:rsidR="001C5E3B" w:rsidRPr="001C5E3B">
        <w:rPr>
          <w:szCs w:val="22"/>
        </w:rPr>
        <w:fldChar w:fldCharType="end"/>
      </w:r>
      <w:r w:rsidR="001C5E3B">
        <w:t xml:space="preserve">). </w:t>
      </w:r>
      <w:r w:rsidR="005046EB">
        <w:t xml:space="preserve">By </w:t>
      </w:r>
      <w:r w:rsidR="00C56FBA">
        <w:t>default,</w:t>
      </w:r>
      <w:r w:rsidR="005046EB">
        <w:t xml:space="preserve"> pictures are archived to </w:t>
      </w:r>
      <w:r w:rsidR="001E3043">
        <w:t>“</w:t>
      </w:r>
      <w:r w:rsidR="005046EB">
        <w:t>Sutron\</w:t>
      </w:r>
      <w:r w:rsidR="001E3043">
        <w:t>Camera485\&lt;yyyy&gt;&lt;mm&gt;&lt;dd&gt;” where “&lt;yyyy&gt;&lt;mm&gt;&lt;dd&gt;” are unique folder names based on the current date (ex: “20200</w:t>
      </w:r>
      <w:r w:rsidR="00ED31D8">
        <w:t xml:space="preserve">513”). In </w:t>
      </w:r>
      <w:r w:rsidR="00C56FBA">
        <w:t>addition,</w:t>
      </w:r>
      <w:r w:rsidR="00ED31D8">
        <w:t xml:space="preserve"> pictures are also stored in the “TX1” folder on the SDHC card for transmission. These files are automatically deleted after they’ve been </w:t>
      </w:r>
      <w:r w:rsidR="00586E0F">
        <w:t>transferred to a server.</w:t>
      </w:r>
      <w:r w:rsidR="000D1133">
        <w:br/>
      </w:r>
      <w:r w:rsidR="000D1133">
        <w:br/>
      </w:r>
    </w:p>
    <w:p w14:paraId="0C5B71C7" w14:textId="0C954F61" w:rsidR="00F37114" w:rsidRDefault="00B14B9A" w:rsidP="00C275D9">
      <w:pPr>
        <w:pStyle w:val="ListParagraph"/>
        <w:numPr>
          <w:ilvl w:val="0"/>
          <w:numId w:val="19"/>
        </w:numPr>
      </w:pPr>
      <w:r>
        <w:t>R</w:t>
      </w:r>
      <w:r w:rsidR="00F37114">
        <w:t>un LinkComm (v3.7.9 or later) and connect to the station</w:t>
      </w:r>
    </w:p>
    <w:p w14:paraId="5A2B5016" w14:textId="0D326944" w:rsidR="009D77CE" w:rsidRDefault="00B14B9A" w:rsidP="00C275D9">
      <w:pPr>
        <w:pStyle w:val="ListParagraph"/>
        <w:numPr>
          <w:ilvl w:val="0"/>
          <w:numId w:val="19"/>
        </w:numPr>
      </w:pPr>
      <w:r>
        <w:t>C</w:t>
      </w:r>
      <w:r w:rsidR="00C275D9">
        <w:t>onfigure the station name. This is imprinted as a text overlay on each photograph.</w:t>
      </w:r>
    </w:p>
    <w:p w14:paraId="0A66CF08" w14:textId="45D6FE8B" w:rsidR="007F069B" w:rsidRDefault="00B14B9A" w:rsidP="00C275D9">
      <w:pPr>
        <w:pStyle w:val="ListParagraph"/>
        <w:numPr>
          <w:ilvl w:val="0"/>
          <w:numId w:val="19"/>
        </w:numPr>
      </w:pPr>
      <w:r>
        <w:t>O</w:t>
      </w:r>
      <w:r w:rsidR="00FF63AD">
        <w:t xml:space="preserve">n the </w:t>
      </w:r>
      <w:r w:rsidR="000D1133">
        <w:t>S</w:t>
      </w:r>
      <w:r w:rsidR="00FF63AD">
        <w:t>cripts tab, click Open Script File… and then bro</w:t>
      </w:r>
      <w:r w:rsidR="00275AE4">
        <w:t>w</w:t>
      </w:r>
      <w:r w:rsidR="00FF63AD">
        <w:t>se to and select Camera485.py</w:t>
      </w:r>
      <w:r w:rsidR="00EB1E18">
        <w:t xml:space="preserve"> on your PC</w:t>
      </w:r>
      <w:r w:rsidR="00121D7A">
        <w:t xml:space="preserve"> or device.</w:t>
      </w:r>
    </w:p>
    <w:p w14:paraId="7E48691D" w14:textId="07AE36B8" w:rsidR="00F87BD6" w:rsidRDefault="00B14B9A" w:rsidP="00C275D9">
      <w:pPr>
        <w:pStyle w:val="ListParagraph"/>
        <w:numPr>
          <w:ilvl w:val="0"/>
          <w:numId w:val="19"/>
        </w:numPr>
      </w:pPr>
      <w:r>
        <w:t>C</w:t>
      </w:r>
      <w:r w:rsidR="00EA3D26">
        <w:t>lick S1</w:t>
      </w:r>
    </w:p>
    <w:p w14:paraId="3EEDB8CB" w14:textId="63B384BA" w:rsidR="00F87BD6" w:rsidRDefault="00B14B9A" w:rsidP="00F87BD6">
      <w:pPr>
        <w:pStyle w:val="ListParagraph"/>
        <w:numPr>
          <w:ilvl w:val="1"/>
          <w:numId w:val="19"/>
        </w:numPr>
      </w:pPr>
      <w:r>
        <w:t>C</w:t>
      </w:r>
      <w:r w:rsidR="00EA3D26">
        <w:t>heck Active</w:t>
      </w:r>
    </w:p>
    <w:p w14:paraId="0CEA3A4C" w14:textId="512EC208" w:rsidR="007F069B" w:rsidRDefault="00B14B9A" w:rsidP="00F87BD6">
      <w:pPr>
        <w:pStyle w:val="ListParagraph"/>
        <w:numPr>
          <w:ilvl w:val="1"/>
          <w:numId w:val="19"/>
        </w:numPr>
      </w:pPr>
      <w:r>
        <w:t>S</w:t>
      </w:r>
      <w:r w:rsidR="00DB754C">
        <w:t>elect the Script function “Take</w:t>
      </w:r>
      <w:r w:rsidR="00FB2B1C">
        <w:t>_1280x720_MediumDetail</w:t>
      </w:r>
      <w:r w:rsidR="00DB754C">
        <w:t>”</w:t>
      </w:r>
      <w:r w:rsidR="008865AA">
        <w:t xml:space="preserve"> (or one of the other resolutions).</w:t>
      </w:r>
    </w:p>
    <w:p w14:paraId="12317C94" w14:textId="06131E07" w:rsidR="00F87BD6" w:rsidRDefault="00B14B9A" w:rsidP="00F87BD6">
      <w:pPr>
        <w:pStyle w:val="ListParagraph"/>
        <w:numPr>
          <w:ilvl w:val="1"/>
          <w:numId w:val="19"/>
        </w:numPr>
      </w:pPr>
      <w:r>
        <w:t>C</w:t>
      </w:r>
      <w:r w:rsidR="000E3617">
        <w:t>hange the label if desired</w:t>
      </w:r>
    </w:p>
    <w:p w14:paraId="4F133F77" w14:textId="3E7296F4" w:rsidR="00AB525F" w:rsidRDefault="00B14B9A" w:rsidP="00E63F24">
      <w:pPr>
        <w:pStyle w:val="ListParagraph"/>
        <w:numPr>
          <w:ilvl w:val="1"/>
          <w:numId w:val="19"/>
        </w:numPr>
      </w:pPr>
      <w:r>
        <w:t>S</w:t>
      </w:r>
      <w:r w:rsidR="000E3617">
        <w:t>elect the interval you wish to collect pictures</w:t>
      </w:r>
      <w:r w:rsidR="00B47098">
        <w:t xml:space="preserve"> </w:t>
      </w:r>
      <w:r w:rsidR="00DB4354">
        <w:t>(ex: 00:0</w:t>
      </w:r>
      <w:r w:rsidR="00A45941">
        <w:t>2</w:t>
      </w:r>
      <w:r w:rsidR="00DB4354">
        <w:t xml:space="preserve">:00) </w:t>
      </w:r>
      <w:r w:rsidR="005F22BF">
        <w:br/>
      </w:r>
      <w:r w:rsidR="00B47098">
        <w:t>(about the fastest that pictures can be collected at</w:t>
      </w:r>
      <w:r w:rsidR="006C7E68">
        <w:t xml:space="preserve"> 1280x720 resolution is every 30 second</w:t>
      </w:r>
      <w:r w:rsidR="005F22BF">
        <w:t>, so one minute allows plenty of slack for variation</w:t>
      </w:r>
      <w:r w:rsidR="008865AA">
        <w:t>, a 1920x1080 resolution picture may take over a minute to collect</w:t>
      </w:r>
      <w:r w:rsidR="005F22BF">
        <w:t>)</w:t>
      </w:r>
    </w:p>
    <w:p w14:paraId="07FA30A2" w14:textId="5BEF0F14" w:rsidR="00A45941" w:rsidRDefault="00B14B9A" w:rsidP="00E63F24">
      <w:pPr>
        <w:pStyle w:val="ListParagraph"/>
        <w:numPr>
          <w:ilvl w:val="1"/>
          <w:numId w:val="19"/>
        </w:numPr>
      </w:pPr>
      <w:r>
        <w:t>S</w:t>
      </w:r>
      <w:r w:rsidR="00A45941">
        <w:t>elect the time you wish to collect pictures (ex: 00:00:00)</w:t>
      </w:r>
    </w:p>
    <w:p w14:paraId="5A790D1B" w14:textId="5B32EBBD" w:rsidR="007F069B" w:rsidRDefault="00B14B9A" w:rsidP="005300E3">
      <w:pPr>
        <w:pStyle w:val="ListParagraph"/>
        <w:numPr>
          <w:ilvl w:val="0"/>
          <w:numId w:val="19"/>
        </w:numPr>
      </w:pPr>
      <w:r>
        <w:t>Cl</w:t>
      </w:r>
      <w:r w:rsidR="00E63F24">
        <w:t xml:space="preserve">ick </w:t>
      </w:r>
      <w:r w:rsidR="003951B1">
        <w:t xml:space="preserve">“Changed” </w:t>
      </w:r>
      <w:r w:rsidR="00D10CD4">
        <w:t>and then “Sen</w:t>
      </w:r>
      <w:r w:rsidR="005300E3">
        <w:t>d</w:t>
      </w:r>
      <w:r w:rsidR="00D10CD4">
        <w:t xml:space="preserve"> Setup to Station”</w:t>
      </w:r>
    </w:p>
    <w:p w14:paraId="69D00975" w14:textId="00D76413" w:rsidR="0081713B" w:rsidRDefault="0081713B" w:rsidP="005300E3">
      <w:pPr>
        <w:pStyle w:val="ListParagraph"/>
        <w:numPr>
          <w:ilvl w:val="0"/>
          <w:numId w:val="19"/>
        </w:numPr>
      </w:pPr>
      <w:r>
        <w:t>(configure any measurements you may wish to make)</w:t>
      </w:r>
    </w:p>
    <w:p w14:paraId="70C85A9D" w14:textId="20CB147F" w:rsidR="005300E3" w:rsidRDefault="00B14B9A" w:rsidP="005300E3">
      <w:pPr>
        <w:pStyle w:val="ListParagraph"/>
        <w:numPr>
          <w:ilvl w:val="0"/>
          <w:numId w:val="19"/>
        </w:numPr>
      </w:pPr>
      <w:r>
        <w:t>C</w:t>
      </w:r>
      <w:r w:rsidR="005300E3">
        <w:t>lick “STOP Rec Off!”</w:t>
      </w:r>
    </w:p>
    <w:p w14:paraId="07BF08C3" w14:textId="47BD5803" w:rsidR="009E3897" w:rsidRDefault="00B14B9A" w:rsidP="005300E3">
      <w:pPr>
        <w:pStyle w:val="ListParagraph"/>
        <w:numPr>
          <w:ilvl w:val="0"/>
          <w:numId w:val="19"/>
        </w:numPr>
      </w:pPr>
      <w:r>
        <w:t>V</w:t>
      </w:r>
      <w:r w:rsidR="009E3897">
        <w:t>erify the Camera is Taking Pictures:</w:t>
      </w:r>
    </w:p>
    <w:p w14:paraId="565091C2" w14:textId="2FE359A2" w:rsidR="009E3897" w:rsidRDefault="00B14B9A" w:rsidP="009E3897">
      <w:pPr>
        <w:pStyle w:val="ListParagraph"/>
        <w:numPr>
          <w:ilvl w:val="1"/>
          <w:numId w:val="19"/>
        </w:numPr>
      </w:pPr>
      <w:r>
        <w:t>C</w:t>
      </w:r>
      <w:r w:rsidR="009E3897">
        <w:t>lick “Script File Details”</w:t>
      </w:r>
    </w:p>
    <w:p w14:paraId="0539FD09" w14:textId="4F8F0788" w:rsidR="00BD67E5" w:rsidRDefault="00B14B9A" w:rsidP="009E3897">
      <w:pPr>
        <w:pStyle w:val="ListParagraph"/>
        <w:numPr>
          <w:ilvl w:val="1"/>
          <w:numId w:val="19"/>
        </w:numPr>
      </w:pPr>
      <w:r>
        <w:t>C</w:t>
      </w:r>
      <w:r w:rsidR="00BD67E5">
        <w:t>lick the “Refresh” button below “Script Status</w:t>
      </w:r>
      <w:r w:rsidR="009E3897">
        <w:t>”</w:t>
      </w:r>
    </w:p>
    <w:p w14:paraId="39341A2E" w14:textId="2B6E0710" w:rsidR="009E3897" w:rsidRDefault="00B14B9A" w:rsidP="009E3897">
      <w:pPr>
        <w:pStyle w:val="ListParagraph"/>
        <w:numPr>
          <w:ilvl w:val="1"/>
          <w:numId w:val="19"/>
        </w:numPr>
      </w:pPr>
      <w:r>
        <w:t>U</w:t>
      </w:r>
      <w:r w:rsidR="009E3897">
        <w:t>ntil the script runs the first time it will display “Script Task S1 never ran”</w:t>
      </w:r>
    </w:p>
    <w:p w14:paraId="46F39E3B" w14:textId="3EC0CF8D" w:rsidR="009E3897" w:rsidRDefault="00B14B9A" w:rsidP="009E3897">
      <w:pPr>
        <w:pStyle w:val="ListParagraph"/>
        <w:numPr>
          <w:ilvl w:val="1"/>
          <w:numId w:val="19"/>
        </w:numPr>
      </w:pPr>
      <w:r>
        <w:t>W</w:t>
      </w:r>
      <w:r w:rsidR="00B665C9">
        <w:t>hile it’s running the status will change to “Script Task S1 first ru</w:t>
      </w:r>
      <w:r w:rsidR="008865AA">
        <w:t>n</w:t>
      </w:r>
      <w:r w:rsidR="00B665C9">
        <w:t xml:space="preserve"> in progress”</w:t>
      </w:r>
    </w:p>
    <w:p w14:paraId="28EAF7E6" w14:textId="0E9A479D" w:rsidR="00B665C9" w:rsidRDefault="00B14B9A" w:rsidP="009E3897">
      <w:pPr>
        <w:pStyle w:val="ListParagraph"/>
        <w:numPr>
          <w:ilvl w:val="1"/>
          <w:numId w:val="19"/>
        </w:numPr>
      </w:pPr>
      <w:r>
        <w:t>W</w:t>
      </w:r>
      <w:r w:rsidR="00BE49C2">
        <w:t>hen the first run completes, the status should look something like this:</w:t>
      </w:r>
    </w:p>
    <w:tbl>
      <w:tblPr>
        <w:tblStyle w:val="TableGrid"/>
        <w:tblW w:w="0" w:type="auto"/>
        <w:tblInd w:w="1440" w:type="dxa"/>
        <w:tblLook w:val="04A0" w:firstRow="1" w:lastRow="0" w:firstColumn="1" w:lastColumn="0" w:noHBand="0" w:noVBand="1"/>
      </w:tblPr>
      <w:tblGrid>
        <w:gridCol w:w="8630"/>
      </w:tblGrid>
      <w:tr w:rsidR="001B718B" w14:paraId="5FCA11FC" w14:textId="77777777" w:rsidTr="001968C9">
        <w:trPr>
          <w:trHeight w:val="1250"/>
        </w:trPr>
        <w:tc>
          <w:tcPr>
            <w:tcW w:w="10070" w:type="dxa"/>
          </w:tcPr>
          <w:p w14:paraId="738BFBFF" w14:textId="77777777" w:rsidR="001B718B" w:rsidRPr="00094EFE" w:rsidRDefault="001B718B" w:rsidP="00094EFE">
            <w:pPr>
              <w:spacing w:after="0"/>
              <w:jc w:val="left"/>
              <w:rPr>
                <w:rFonts w:ascii="Times New Roman" w:hAnsi="Times New Roman"/>
                <w:sz w:val="24"/>
                <w:szCs w:val="24"/>
              </w:rPr>
            </w:pPr>
            <w:r w:rsidRPr="00094EFE">
              <w:rPr>
                <w:rFonts w:ascii="Times New Roman" w:hAnsi="Times New Roman"/>
                <w:sz w:val="24"/>
                <w:szCs w:val="24"/>
              </w:rPr>
              <w:t>Script Task S1 ran 1 times</w:t>
            </w:r>
          </w:p>
          <w:p w14:paraId="5C4F4804" w14:textId="77777777" w:rsidR="001B718B" w:rsidRPr="00094EFE" w:rsidRDefault="001B718B" w:rsidP="00094EFE">
            <w:pPr>
              <w:spacing w:after="0"/>
              <w:jc w:val="left"/>
              <w:rPr>
                <w:rFonts w:ascii="Times New Roman" w:hAnsi="Times New Roman"/>
                <w:sz w:val="24"/>
                <w:szCs w:val="24"/>
              </w:rPr>
            </w:pPr>
            <w:r w:rsidRPr="00094EFE">
              <w:rPr>
                <w:rFonts w:ascii="Times New Roman" w:hAnsi="Times New Roman"/>
                <w:sz w:val="24"/>
                <w:szCs w:val="24"/>
              </w:rPr>
              <w:t>last run result: success</w:t>
            </w:r>
          </w:p>
          <w:p w14:paraId="688AAE52" w14:textId="77777777" w:rsidR="001B718B" w:rsidRPr="00094EFE" w:rsidRDefault="001B718B" w:rsidP="00094EFE">
            <w:pPr>
              <w:spacing w:after="0"/>
              <w:jc w:val="left"/>
              <w:rPr>
                <w:rFonts w:ascii="Times New Roman" w:hAnsi="Times New Roman"/>
                <w:sz w:val="24"/>
                <w:szCs w:val="24"/>
              </w:rPr>
            </w:pPr>
            <w:r w:rsidRPr="00094EFE">
              <w:rPr>
                <w:rFonts w:ascii="Times New Roman" w:hAnsi="Times New Roman"/>
                <w:sz w:val="24"/>
                <w:szCs w:val="24"/>
              </w:rPr>
              <w:t>last run started at 2020/05/13 22:35:01</w:t>
            </w:r>
          </w:p>
          <w:p w14:paraId="2B4E7D12" w14:textId="77777777" w:rsidR="001B718B" w:rsidRPr="00094EFE" w:rsidRDefault="001B718B" w:rsidP="00094EFE">
            <w:pPr>
              <w:spacing w:after="0"/>
              <w:jc w:val="left"/>
              <w:rPr>
                <w:rFonts w:ascii="Times New Roman" w:hAnsi="Times New Roman"/>
                <w:sz w:val="24"/>
                <w:szCs w:val="24"/>
              </w:rPr>
            </w:pPr>
            <w:r w:rsidRPr="00094EFE">
              <w:rPr>
                <w:rFonts w:ascii="Times New Roman" w:hAnsi="Times New Roman"/>
                <w:sz w:val="24"/>
                <w:szCs w:val="24"/>
              </w:rPr>
              <w:t>last run completed at 2020/05/13 22:35:27</w:t>
            </w:r>
          </w:p>
          <w:p w14:paraId="7D20E9FC" w14:textId="416B5A91" w:rsidR="001B718B" w:rsidRPr="00094EFE" w:rsidRDefault="001B718B" w:rsidP="00094EFE">
            <w:pPr>
              <w:spacing w:after="0"/>
              <w:jc w:val="left"/>
              <w:rPr>
                <w:rFonts w:ascii="Times New Roman" w:hAnsi="Times New Roman"/>
                <w:sz w:val="24"/>
                <w:szCs w:val="24"/>
              </w:rPr>
            </w:pPr>
            <w:r w:rsidRPr="00094EFE">
              <w:rPr>
                <w:rFonts w:ascii="Times New Roman" w:hAnsi="Times New Roman"/>
                <w:sz w:val="24"/>
                <w:szCs w:val="24"/>
              </w:rPr>
              <w:t>Script Function: Take</w:t>
            </w:r>
            <w:r w:rsidR="00FB2B1C">
              <w:rPr>
                <w:rFonts w:ascii="Times New Roman" w:hAnsi="Times New Roman"/>
                <w:sz w:val="24"/>
                <w:szCs w:val="24"/>
              </w:rPr>
              <w:softHyphen/>
              <w:t>_1280x720_MediumDetail</w:t>
            </w:r>
          </w:p>
          <w:p w14:paraId="72BD6F91" w14:textId="77777777" w:rsidR="001B718B" w:rsidRPr="00094EFE" w:rsidRDefault="001B718B" w:rsidP="00094EFE">
            <w:pPr>
              <w:spacing w:after="0"/>
              <w:jc w:val="left"/>
              <w:rPr>
                <w:rFonts w:ascii="Times New Roman" w:hAnsi="Times New Roman"/>
                <w:sz w:val="24"/>
                <w:szCs w:val="24"/>
              </w:rPr>
            </w:pPr>
          </w:p>
          <w:p w14:paraId="686DF3CD" w14:textId="77777777" w:rsidR="001B718B" w:rsidRPr="00094EFE" w:rsidRDefault="001B718B" w:rsidP="00094EFE">
            <w:pPr>
              <w:spacing w:after="0"/>
              <w:jc w:val="left"/>
              <w:rPr>
                <w:rFonts w:ascii="Times New Roman" w:hAnsi="Times New Roman"/>
                <w:sz w:val="24"/>
                <w:szCs w:val="24"/>
              </w:rPr>
            </w:pPr>
            <w:r w:rsidRPr="00094EFE">
              <w:rPr>
                <w:rFonts w:ascii="Times New Roman" w:hAnsi="Times New Roman"/>
                <w:sz w:val="24"/>
                <w:szCs w:val="24"/>
              </w:rPr>
              <w:t>Output:</w:t>
            </w:r>
          </w:p>
          <w:p w14:paraId="5D2EEF7D" w14:textId="77777777" w:rsidR="001B718B" w:rsidRPr="00094EFE" w:rsidRDefault="001B718B" w:rsidP="00094EFE">
            <w:pPr>
              <w:spacing w:after="0"/>
              <w:jc w:val="left"/>
              <w:rPr>
                <w:rFonts w:ascii="Times New Roman" w:hAnsi="Times New Roman"/>
                <w:sz w:val="24"/>
                <w:szCs w:val="24"/>
              </w:rPr>
            </w:pPr>
            <w:r w:rsidRPr="00094EFE">
              <w:rPr>
                <w:rFonts w:ascii="Times New Roman" w:hAnsi="Times New Roman"/>
                <w:sz w:val="24"/>
                <w:szCs w:val="24"/>
              </w:rPr>
              <w:t>Updated the camera's overlay</w:t>
            </w:r>
          </w:p>
          <w:p w14:paraId="6CA67D74" w14:textId="60A0E02B" w:rsidR="001B718B" w:rsidRPr="00094EFE" w:rsidRDefault="001B718B" w:rsidP="00094EFE">
            <w:pPr>
              <w:spacing w:after="0"/>
              <w:jc w:val="left"/>
              <w:rPr>
                <w:rFonts w:ascii="Times New Roman" w:hAnsi="Times New Roman"/>
                <w:sz w:val="24"/>
                <w:szCs w:val="24"/>
              </w:rPr>
            </w:pPr>
            <w:r w:rsidRPr="00094EFE">
              <w:rPr>
                <w:rFonts w:ascii="Times New Roman" w:hAnsi="Times New Roman"/>
                <w:sz w:val="24"/>
                <w:szCs w:val="24"/>
              </w:rPr>
              <w:t>Camera imaged stored to /sd/Sutron/Camera485/20200513/Camera485_200513223501.jpg 150096 bytes</w:t>
            </w:r>
          </w:p>
          <w:p w14:paraId="4A27AC53" w14:textId="77777777" w:rsidR="001B718B" w:rsidRPr="00094EFE" w:rsidRDefault="001B718B" w:rsidP="00094EFE">
            <w:pPr>
              <w:spacing w:after="0"/>
              <w:jc w:val="left"/>
              <w:rPr>
                <w:rFonts w:ascii="Times New Roman" w:hAnsi="Times New Roman"/>
                <w:sz w:val="24"/>
                <w:szCs w:val="24"/>
              </w:rPr>
            </w:pPr>
            <w:r w:rsidRPr="00094EFE">
              <w:rPr>
                <w:rFonts w:ascii="Times New Roman" w:hAnsi="Times New Roman"/>
                <w:sz w:val="24"/>
                <w:szCs w:val="24"/>
              </w:rPr>
              <w:t>Total Pictures 1 Failures 0 Repower 0 Retries 0 No SD Card 0</w:t>
            </w:r>
          </w:p>
          <w:p w14:paraId="6F0AB641" w14:textId="77777777" w:rsidR="001B718B" w:rsidRPr="00094EFE" w:rsidRDefault="001B718B" w:rsidP="00094EFE">
            <w:pPr>
              <w:spacing w:after="0"/>
              <w:jc w:val="left"/>
              <w:rPr>
                <w:rFonts w:ascii="Times New Roman" w:hAnsi="Times New Roman"/>
                <w:sz w:val="24"/>
                <w:szCs w:val="24"/>
              </w:rPr>
            </w:pPr>
            <w:r w:rsidRPr="00094EFE">
              <w:rPr>
                <w:rFonts w:ascii="Times New Roman" w:hAnsi="Times New Roman"/>
                <w:sz w:val="24"/>
                <w:szCs w:val="24"/>
              </w:rPr>
              <w:t>Startup Time 4.0 secs</w:t>
            </w:r>
          </w:p>
          <w:p w14:paraId="08FECE1B" w14:textId="77777777" w:rsidR="001B718B" w:rsidRPr="00094EFE" w:rsidRDefault="001B718B" w:rsidP="00094EFE">
            <w:pPr>
              <w:spacing w:after="0"/>
              <w:jc w:val="left"/>
              <w:rPr>
                <w:rFonts w:ascii="Times New Roman" w:hAnsi="Times New Roman"/>
                <w:sz w:val="24"/>
                <w:szCs w:val="24"/>
              </w:rPr>
            </w:pPr>
            <w:r w:rsidRPr="00094EFE">
              <w:rPr>
                <w:rFonts w:ascii="Times New Roman" w:hAnsi="Times New Roman"/>
                <w:sz w:val="24"/>
                <w:szCs w:val="24"/>
              </w:rPr>
              <w:t>Transfer Time 18.5 secs</w:t>
            </w:r>
          </w:p>
          <w:p w14:paraId="3235AA44" w14:textId="77777777" w:rsidR="001B718B" w:rsidRPr="00094EFE" w:rsidRDefault="001B718B" w:rsidP="00094EFE">
            <w:pPr>
              <w:spacing w:after="0"/>
              <w:jc w:val="left"/>
              <w:rPr>
                <w:rFonts w:ascii="Times New Roman" w:hAnsi="Times New Roman"/>
                <w:sz w:val="24"/>
                <w:szCs w:val="24"/>
              </w:rPr>
            </w:pPr>
            <w:r w:rsidRPr="00094EFE">
              <w:rPr>
                <w:rFonts w:ascii="Times New Roman" w:hAnsi="Times New Roman"/>
                <w:sz w:val="24"/>
                <w:szCs w:val="24"/>
              </w:rPr>
              <w:t>Total Time 24.1 secs</w:t>
            </w:r>
          </w:p>
          <w:p w14:paraId="7DF5F522" w14:textId="38199A74" w:rsidR="001B718B" w:rsidRPr="001968C9" w:rsidRDefault="001B718B" w:rsidP="001968C9">
            <w:pPr>
              <w:spacing w:after="0"/>
              <w:jc w:val="left"/>
              <w:rPr>
                <w:rFonts w:ascii="Times New Roman" w:hAnsi="Times New Roman"/>
                <w:sz w:val="24"/>
                <w:szCs w:val="24"/>
              </w:rPr>
            </w:pPr>
            <w:r w:rsidRPr="00094EFE">
              <w:rPr>
                <w:rFonts w:ascii="Times New Roman" w:hAnsi="Times New Roman"/>
                <w:sz w:val="24"/>
                <w:szCs w:val="24"/>
              </w:rPr>
              <w:t>Throughput 8111.5 bytes per sec</w:t>
            </w:r>
          </w:p>
        </w:tc>
      </w:tr>
    </w:tbl>
    <w:p w14:paraId="222BF1B0" w14:textId="760F1840" w:rsidR="00BE49C2" w:rsidRDefault="00B14B9A" w:rsidP="00B3772B">
      <w:pPr>
        <w:pStyle w:val="ListParagraph"/>
        <w:numPr>
          <w:ilvl w:val="1"/>
          <w:numId w:val="19"/>
        </w:numPr>
      </w:pPr>
      <w:r>
        <w:t>t</w:t>
      </w:r>
      <w:r w:rsidR="002434E4">
        <w:t xml:space="preserve">he </w:t>
      </w:r>
      <w:r w:rsidR="00B3772B">
        <w:t>individual fields in the status are explained below:</w:t>
      </w:r>
    </w:p>
    <w:tbl>
      <w:tblPr>
        <w:tblStyle w:val="TableProfessional"/>
        <w:tblW w:w="0" w:type="auto"/>
        <w:tblInd w:w="1343" w:type="dxa"/>
        <w:tblLook w:val="04A0" w:firstRow="1" w:lastRow="0" w:firstColumn="1" w:lastColumn="0" w:noHBand="0" w:noVBand="1"/>
      </w:tblPr>
      <w:tblGrid>
        <w:gridCol w:w="2249"/>
        <w:gridCol w:w="5123"/>
      </w:tblGrid>
      <w:tr w:rsidR="006B56C9" w14:paraId="49702F9E" w14:textId="77777777" w:rsidTr="00837C55">
        <w:trPr>
          <w:cnfStyle w:val="100000000000" w:firstRow="1" w:lastRow="0" w:firstColumn="0" w:lastColumn="0" w:oddVBand="0" w:evenVBand="0" w:oddHBand="0" w:evenHBand="0" w:firstRowFirstColumn="0" w:firstRowLastColumn="0" w:lastRowFirstColumn="0" w:lastRowLastColumn="0"/>
        </w:trPr>
        <w:tc>
          <w:tcPr>
            <w:tcW w:w="2249" w:type="dxa"/>
            <w:tcBorders>
              <w:top w:val="single" w:sz="6" w:space="0" w:color="4F81BD" w:themeColor="accent1"/>
              <w:left w:val="single" w:sz="6" w:space="0" w:color="4F81BD" w:themeColor="accent1"/>
              <w:bottom w:val="single" w:sz="6" w:space="0" w:color="4F81BD" w:themeColor="accent1"/>
              <w:right w:val="single" w:sz="6" w:space="0" w:color="4F81BD" w:themeColor="accent1"/>
            </w:tcBorders>
            <w:shd w:val="clear" w:color="auto" w:fill="4F81BD" w:themeFill="accent1"/>
          </w:tcPr>
          <w:p w14:paraId="63D4F27C" w14:textId="181AA584" w:rsidR="006B56C9" w:rsidRPr="006B56C9" w:rsidRDefault="00255535" w:rsidP="006B56C9">
            <w:r>
              <w:t>Status Field</w:t>
            </w:r>
          </w:p>
        </w:tc>
        <w:tc>
          <w:tcPr>
            <w:tcW w:w="5123" w:type="dxa"/>
            <w:tcBorders>
              <w:top w:val="single" w:sz="6" w:space="0" w:color="4F81BD" w:themeColor="accent1"/>
              <w:left w:val="single" w:sz="6" w:space="0" w:color="4F81BD" w:themeColor="accent1"/>
              <w:bottom w:val="single" w:sz="6" w:space="0" w:color="4F81BD" w:themeColor="accent1"/>
              <w:right w:val="single" w:sz="6" w:space="0" w:color="4F81BD" w:themeColor="accent1"/>
            </w:tcBorders>
            <w:shd w:val="clear" w:color="auto" w:fill="4F81BD" w:themeFill="accent1"/>
          </w:tcPr>
          <w:p w14:paraId="7B676A91" w14:textId="4FC75D5B" w:rsidR="006B56C9" w:rsidRPr="006B56C9" w:rsidRDefault="00255535" w:rsidP="00837C55">
            <w:pPr>
              <w:jc w:val="left"/>
            </w:pPr>
            <w:r>
              <w:t>Description</w:t>
            </w:r>
          </w:p>
        </w:tc>
      </w:tr>
      <w:tr w:rsidR="006B56C9" w14:paraId="432A9409" w14:textId="77777777" w:rsidTr="00837C55">
        <w:tc>
          <w:tcPr>
            <w:tcW w:w="2249" w:type="dxa"/>
            <w:tcBorders>
              <w:top w:val="single" w:sz="6" w:space="0" w:color="4F81BD" w:themeColor="accent1"/>
            </w:tcBorders>
          </w:tcPr>
          <w:p w14:paraId="6FDF8C73" w14:textId="69408324" w:rsidR="006B56C9" w:rsidRDefault="00255535" w:rsidP="006B56C9">
            <w:r>
              <w:t>Total Pictures x</w:t>
            </w:r>
          </w:p>
        </w:tc>
        <w:tc>
          <w:tcPr>
            <w:tcW w:w="5123" w:type="dxa"/>
            <w:tcBorders>
              <w:top w:val="single" w:sz="6" w:space="0" w:color="4F81BD" w:themeColor="accent1"/>
            </w:tcBorders>
          </w:tcPr>
          <w:p w14:paraId="6E1BFFA0" w14:textId="5A73E857" w:rsidR="006B56C9" w:rsidRDefault="00442EB0" w:rsidP="00837C55">
            <w:pPr>
              <w:jc w:val="left"/>
            </w:pPr>
            <w:r>
              <w:t>x</w:t>
            </w:r>
            <w:r w:rsidR="00586E0F">
              <w:t xml:space="preserve"> is the total num</w:t>
            </w:r>
            <w:r>
              <w:t>ber of pictures taken</w:t>
            </w:r>
          </w:p>
        </w:tc>
      </w:tr>
      <w:tr w:rsidR="006B56C9" w14:paraId="62777EFD" w14:textId="77777777" w:rsidTr="00837C55">
        <w:tc>
          <w:tcPr>
            <w:tcW w:w="2249" w:type="dxa"/>
          </w:tcPr>
          <w:p w14:paraId="537E014C" w14:textId="2E525ABF" w:rsidR="006B56C9" w:rsidRDefault="00712879" w:rsidP="006B56C9">
            <w:r>
              <w:t>Failures x</w:t>
            </w:r>
          </w:p>
        </w:tc>
        <w:tc>
          <w:tcPr>
            <w:tcW w:w="5123" w:type="dxa"/>
          </w:tcPr>
          <w:p w14:paraId="2404AD42" w14:textId="56B770A2" w:rsidR="006B56C9" w:rsidRDefault="00442EB0" w:rsidP="00837C55">
            <w:pPr>
              <w:jc w:val="left"/>
            </w:pPr>
            <w:r>
              <w:t>x is total number of failures to take a picture</w:t>
            </w:r>
            <w:r w:rsidR="001A689B">
              <w:t>, and should be rarely seen as the software is designed to recover from a problem with retries and power cycling</w:t>
            </w:r>
            <w:r w:rsidR="00A55050">
              <w:t>, however the SDHC card will eventually fill up if not swapped out periodically</w:t>
            </w:r>
          </w:p>
        </w:tc>
      </w:tr>
      <w:tr w:rsidR="006B56C9" w14:paraId="31CDD534" w14:textId="77777777" w:rsidTr="00837C55">
        <w:tc>
          <w:tcPr>
            <w:tcW w:w="2249" w:type="dxa"/>
          </w:tcPr>
          <w:p w14:paraId="1D4F8ABA" w14:textId="2805D04B" w:rsidR="00712879" w:rsidRDefault="00712879" w:rsidP="006B56C9">
            <w:r>
              <w:t>Repower x</w:t>
            </w:r>
          </w:p>
        </w:tc>
        <w:tc>
          <w:tcPr>
            <w:tcW w:w="5123" w:type="dxa"/>
          </w:tcPr>
          <w:p w14:paraId="0F89BABE" w14:textId="33CB02BB" w:rsidR="006B56C9" w:rsidRDefault="00442EB0" w:rsidP="00837C55">
            <w:pPr>
              <w:jc w:val="left"/>
            </w:pPr>
            <w:r>
              <w:t xml:space="preserve">x is the number of times the camera needed to be re-powered </w:t>
            </w:r>
            <w:r w:rsidR="00945714">
              <w:t xml:space="preserve">in order to take a picture and should be </w:t>
            </w:r>
            <w:r w:rsidR="001A689B">
              <w:t>low</w:t>
            </w:r>
            <w:r w:rsidR="00945714">
              <w:t xml:space="preserve"> relative to the total number of pictures</w:t>
            </w:r>
          </w:p>
        </w:tc>
      </w:tr>
      <w:tr w:rsidR="00712879" w14:paraId="434AE793" w14:textId="77777777" w:rsidTr="00837C55">
        <w:tc>
          <w:tcPr>
            <w:tcW w:w="2249" w:type="dxa"/>
          </w:tcPr>
          <w:p w14:paraId="67574369" w14:textId="2B448642" w:rsidR="00712879" w:rsidRDefault="00712879" w:rsidP="006B56C9">
            <w:r>
              <w:t>Retries x</w:t>
            </w:r>
          </w:p>
        </w:tc>
        <w:tc>
          <w:tcPr>
            <w:tcW w:w="5123" w:type="dxa"/>
          </w:tcPr>
          <w:p w14:paraId="19C2051D" w14:textId="25D45FE4" w:rsidR="00712879" w:rsidRDefault="0094546A" w:rsidP="00837C55">
            <w:pPr>
              <w:jc w:val="left"/>
            </w:pPr>
            <w:r>
              <w:t>x is the number of times a command needed to be retried to get a reply from the camera</w:t>
            </w:r>
          </w:p>
        </w:tc>
      </w:tr>
      <w:tr w:rsidR="00712879" w14:paraId="1FD25C43" w14:textId="77777777" w:rsidTr="00837C55">
        <w:tc>
          <w:tcPr>
            <w:tcW w:w="2249" w:type="dxa"/>
          </w:tcPr>
          <w:p w14:paraId="5FA6816F" w14:textId="25209CFB" w:rsidR="00712879" w:rsidRDefault="00712879" w:rsidP="006B56C9">
            <w:r>
              <w:t>No SD Card x</w:t>
            </w:r>
          </w:p>
        </w:tc>
        <w:tc>
          <w:tcPr>
            <w:tcW w:w="5123" w:type="dxa"/>
          </w:tcPr>
          <w:p w14:paraId="11C07843" w14:textId="381C613C" w:rsidR="00712879" w:rsidRDefault="0094546A" w:rsidP="00837C55">
            <w:pPr>
              <w:jc w:val="left"/>
            </w:pPr>
            <w:r>
              <w:t>x is the number of times the SDHC card was not inserted when attempting to take a picture</w:t>
            </w:r>
            <w:r w:rsidR="00382819">
              <w:t xml:space="preserve"> (without somewhere to store the picture, the attempt is aborted)</w:t>
            </w:r>
          </w:p>
        </w:tc>
      </w:tr>
      <w:tr w:rsidR="00AF0D6A" w14:paraId="12C03B42" w14:textId="77777777" w:rsidTr="00837C55">
        <w:tc>
          <w:tcPr>
            <w:tcW w:w="2249" w:type="dxa"/>
          </w:tcPr>
          <w:p w14:paraId="59B8F678" w14:textId="21F47405" w:rsidR="00AF0D6A" w:rsidRDefault="00AF0D6A" w:rsidP="006B56C9">
            <w:r>
              <w:t>Startup Time x</w:t>
            </w:r>
            <w:r w:rsidR="00837C55">
              <w:t xml:space="preserve"> secs</w:t>
            </w:r>
          </w:p>
        </w:tc>
        <w:tc>
          <w:tcPr>
            <w:tcW w:w="5123" w:type="dxa"/>
          </w:tcPr>
          <w:p w14:paraId="27D43349" w14:textId="2C522AA6" w:rsidR="00AF0D6A" w:rsidRDefault="00AF0D6A" w:rsidP="00837C55">
            <w:pPr>
              <w:jc w:val="left"/>
            </w:pPr>
            <w:r>
              <w:t>x is the number of seconds the camera needed to warmup before it</w:t>
            </w:r>
            <w:r w:rsidR="00837C55">
              <w:t xml:space="preserve"> would process a command</w:t>
            </w:r>
          </w:p>
        </w:tc>
      </w:tr>
      <w:tr w:rsidR="00837C55" w14:paraId="66103B08" w14:textId="77777777" w:rsidTr="00837C55">
        <w:tc>
          <w:tcPr>
            <w:tcW w:w="2249" w:type="dxa"/>
          </w:tcPr>
          <w:p w14:paraId="27345A85" w14:textId="3A341245" w:rsidR="00837C55" w:rsidRDefault="00837C55" w:rsidP="006B56C9">
            <w:r>
              <w:t>Transfer Time x secs</w:t>
            </w:r>
          </w:p>
        </w:tc>
        <w:tc>
          <w:tcPr>
            <w:tcW w:w="5123" w:type="dxa"/>
          </w:tcPr>
          <w:p w14:paraId="1E816BC6" w14:textId="5ABF0972" w:rsidR="00837C55" w:rsidRDefault="00837C55" w:rsidP="00837C55">
            <w:pPr>
              <w:jc w:val="left"/>
            </w:pPr>
            <w:r>
              <w:t>x is the number of seconds it took to transfer the image from the camera</w:t>
            </w:r>
            <w:r w:rsidR="008B2DB5">
              <w:t xml:space="preserve"> (higher resolutions and lower compression levels require more time)</w:t>
            </w:r>
          </w:p>
        </w:tc>
      </w:tr>
      <w:tr w:rsidR="008B2DB5" w14:paraId="7CDDC571" w14:textId="77777777" w:rsidTr="00837C55">
        <w:tc>
          <w:tcPr>
            <w:tcW w:w="2249" w:type="dxa"/>
          </w:tcPr>
          <w:p w14:paraId="16F3275B" w14:textId="78FFDBB1" w:rsidR="008B2DB5" w:rsidRDefault="008B2DB5" w:rsidP="006B56C9">
            <w:r>
              <w:t>Total Time x sec</w:t>
            </w:r>
            <w:r w:rsidR="001143BD">
              <w:t>s</w:t>
            </w:r>
          </w:p>
        </w:tc>
        <w:tc>
          <w:tcPr>
            <w:tcW w:w="5123" w:type="dxa"/>
          </w:tcPr>
          <w:p w14:paraId="093978D9" w14:textId="724898A3" w:rsidR="008B2DB5" w:rsidRDefault="001143BD" w:rsidP="00837C55">
            <w:r>
              <w:t>x is the total time it took to acquire the picture</w:t>
            </w:r>
            <w:r w:rsidR="00E01458">
              <w:t xml:space="preserve"> and save it to the SDHC card</w:t>
            </w:r>
            <w:r>
              <w:t>, this number needs to</w:t>
            </w:r>
            <w:r w:rsidR="00A37EC7">
              <w:t xml:space="preserve"> be </w:t>
            </w:r>
            <w:r w:rsidR="00E01458">
              <w:t xml:space="preserve">less than </w:t>
            </w:r>
            <w:r w:rsidR="00A37EC7">
              <w:t>the interval pictures are taken</w:t>
            </w:r>
          </w:p>
        </w:tc>
      </w:tr>
    </w:tbl>
    <w:p w14:paraId="75F21930" w14:textId="77777777" w:rsidR="00B3772B" w:rsidRDefault="00B3772B" w:rsidP="0023388E">
      <w:pPr>
        <w:pStyle w:val="ListParagraph"/>
        <w:ind w:left="1440"/>
      </w:pPr>
    </w:p>
    <w:p w14:paraId="252249CD" w14:textId="2F360670" w:rsidR="004E0135" w:rsidRDefault="004E0135" w:rsidP="004264F4">
      <w:pPr>
        <w:pStyle w:val="Heading3"/>
        <w:rPr>
          <w:sz w:val="36"/>
          <w:szCs w:val="36"/>
          <w:u w:val="none"/>
        </w:rPr>
      </w:pPr>
      <w:r>
        <w:rPr>
          <w:sz w:val="36"/>
          <w:szCs w:val="36"/>
          <w:u w:val="none"/>
        </w:rPr>
        <w:t>Configuring the Cell Modem</w:t>
      </w:r>
    </w:p>
    <w:p w14:paraId="46A1C07E" w14:textId="0E7A8456" w:rsidR="00B15DFE" w:rsidRDefault="00292EB2" w:rsidP="00B15DFE">
      <w:pPr>
        <w:ind w:left="720"/>
      </w:pPr>
      <w:r>
        <w:t>The Cell Modem is configured under “Other Setup” tab in LinkComm in the Cell section</w:t>
      </w:r>
      <w:r w:rsidR="00EF347F">
        <w:t>. You minimally need to do the following:</w:t>
      </w:r>
    </w:p>
    <w:p w14:paraId="4724BDE2" w14:textId="2C766E31" w:rsidR="00B14B9A" w:rsidRPr="00B14B9A" w:rsidRDefault="00B14B9A" w:rsidP="00EF347F">
      <w:pPr>
        <w:pStyle w:val="ListParagraph"/>
        <w:numPr>
          <w:ilvl w:val="0"/>
          <w:numId w:val="21"/>
        </w:numPr>
        <w:rPr>
          <w:b/>
          <w:bCs/>
          <w:u w:val="single"/>
        </w:rPr>
      </w:pPr>
      <w:r w:rsidRPr="00B14B9A">
        <w:rPr>
          <w:b/>
          <w:bCs/>
          <w:u w:val="single"/>
        </w:rPr>
        <w:t>Cell</w:t>
      </w:r>
    </w:p>
    <w:p w14:paraId="0D33912A" w14:textId="2CA658F5" w:rsidR="00EF347F" w:rsidRDefault="00B14B9A" w:rsidP="00B14B9A">
      <w:pPr>
        <w:pStyle w:val="ListParagraph"/>
        <w:numPr>
          <w:ilvl w:val="1"/>
          <w:numId w:val="21"/>
        </w:numPr>
      </w:pPr>
      <w:r>
        <w:t>C</w:t>
      </w:r>
      <w:r w:rsidR="00EF347F">
        <w:t>heck “Enable”</w:t>
      </w:r>
    </w:p>
    <w:p w14:paraId="41DBBD56" w14:textId="0ABF7241" w:rsidR="00073C4D" w:rsidRDefault="00B14B9A" w:rsidP="00B14B9A">
      <w:pPr>
        <w:pStyle w:val="ListParagraph"/>
        <w:numPr>
          <w:ilvl w:val="1"/>
          <w:numId w:val="21"/>
        </w:numPr>
      </w:pPr>
      <w:r>
        <w:t>Cl</w:t>
      </w:r>
      <w:r w:rsidR="00073C4D">
        <w:t>ick “Modem Settings”</w:t>
      </w:r>
      <w:r w:rsidR="00910114">
        <w:t xml:space="preserve"> and s</w:t>
      </w:r>
      <w:r w:rsidR="00073C4D">
        <w:t>et the Cell APN (</w:t>
      </w:r>
      <w:r w:rsidR="00910114">
        <w:t>currently “NE01.vzwstatic” for Verizon)</w:t>
      </w:r>
    </w:p>
    <w:p w14:paraId="6868D396" w14:textId="19CD448F" w:rsidR="00D941B1" w:rsidRDefault="00721812" w:rsidP="00721812">
      <w:pPr>
        <w:ind w:left="720"/>
      </w:pPr>
      <w:r>
        <w:t xml:space="preserve">In addition, if you enable incoming connections it’s recommended that you </w:t>
      </w:r>
      <w:r w:rsidR="004E402F">
        <w:t>do so in combination with</w:t>
      </w:r>
      <w:r>
        <w:t xml:space="preserve"> security features such as “Whitelist IPs” and </w:t>
      </w:r>
      <w:r w:rsidR="00715EF3">
        <w:t>“Cell user name” and “Cell password” under the “Modem settings”</w:t>
      </w:r>
    </w:p>
    <w:p w14:paraId="72CBDDD0" w14:textId="5B073BAF" w:rsidR="004E402F" w:rsidRPr="00B15DFE" w:rsidRDefault="004E402F" w:rsidP="00721812">
      <w:pPr>
        <w:ind w:left="720"/>
      </w:pPr>
      <w:r>
        <w:t>When the Cell is configured, press the “Cell Diags…” button and confirm that</w:t>
      </w:r>
      <w:r w:rsidR="009744CC">
        <w:t xml:space="preserve"> station is able to get Online and everything looks ok. Note the phone number and IP addres</w:t>
      </w:r>
      <w:r w:rsidR="00D26E75">
        <w:t>s is displayed here.</w:t>
      </w:r>
    </w:p>
    <w:p w14:paraId="5C24E89B" w14:textId="69CAD38A" w:rsidR="009D77CE" w:rsidRPr="004264F4" w:rsidRDefault="009D77CE" w:rsidP="004264F4">
      <w:pPr>
        <w:pStyle w:val="Heading3"/>
        <w:rPr>
          <w:sz w:val="36"/>
          <w:szCs w:val="36"/>
          <w:u w:val="none"/>
        </w:rPr>
      </w:pPr>
      <w:r w:rsidRPr="004264F4">
        <w:rPr>
          <w:sz w:val="36"/>
          <w:szCs w:val="36"/>
          <w:u w:val="none"/>
        </w:rPr>
        <w:t>C</w:t>
      </w:r>
      <w:r w:rsidR="00E0784A" w:rsidRPr="004264F4">
        <w:rPr>
          <w:sz w:val="36"/>
          <w:szCs w:val="36"/>
          <w:u w:val="none"/>
        </w:rPr>
        <w:t>onfiguring the XLink2-500 to FTP Files Over Cell</w:t>
      </w:r>
    </w:p>
    <w:p w14:paraId="6E0E56D1" w14:textId="77777777" w:rsidR="009D3517" w:rsidRDefault="009D3517" w:rsidP="009D3517">
      <w:pPr>
        <w:ind w:left="720"/>
      </w:pPr>
      <w:r w:rsidRPr="002D6D8F">
        <w:rPr>
          <w:b/>
          <w:bCs/>
          <w:color w:val="FF0000"/>
        </w:rPr>
        <w:t>Warning!</w:t>
      </w:r>
      <w:r>
        <w:t xml:space="preserve"> Make sure your Cell data plan is sufficient for transferring camera images. A 1280x720 (720P) picture with compression 3 can be 200KBytes and would consume 9 GBytes per month if 200KB was transmitted every minute.</w:t>
      </w:r>
    </w:p>
    <w:p w14:paraId="37258377" w14:textId="22BCE36F" w:rsidR="009D3517" w:rsidRPr="005C403A" w:rsidRDefault="009D3517" w:rsidP="009D3517">
      <w:pPr>
        <w:ind w:left="720"/>
      </w:pPr>
      <w:r>
        <w:t xml:space="preserve">You will need an FTP Server and the login credentials for the </w:t>
      </w:r>
      <w:r w:rsidR="00F37114">
        <w:t xml:space="preserve">FTP </w:t>
      </w:r>
      <w:r>
        <w:t xml:space="preserve">server </w:t>
      </w:r>
      <w:r w:rsidR="00F37114">
        <w:t>in order to</w:t>
      </w:r>
      <w:r>
        <w:t xml:space="preserve"> proceed.</w:t>
      </w:r>
    </w:p>
    <w:p w14:paraId="6A16BAF3" w14:textId="1E99FA75" w:rsidR="00F37114" w:rsidRDefault="00B14B9A" w:rsidP="00F37114">
      <w:pPr>
        <w:pStyle w:val="ListParagraph"/>
        <w:numPr>
          <w:ilvl w:val="0"/>
          <w:numId w:val="20"/>
        </w:numPr>
      </w:pPr>
      <w:r>
        <w:t>R</w:t>
      </w:r>
      <w:r w:rsidR="00F37114">
        <w:t>un LinkComm (v3.7.9 or later) and connect to the station</w:t>
      </w:r>
    </w:p>
    <w:p w14:paraId="3EE3EC01" w14:textId="30095586" w:rsidR="009D3517" w:rsidRDefault="00B14B9A" w:rsidP="009D3517">
      <w:pPr>
        <w:pStyle w:val="ListParagraph"/>
        <w:numPr>
          <w:ilvl w:val="0"/>
          <w:numId w:val="20"/>
        </w:numPr>
      </w:pPr>
      <w:r>
        <w:t>Cl</w:t>
      </w:r>
      <w:r w:rsidR="009D3517">
        <w:t>ick the “Telemetry” tab in LinkComm</w:t>
      </w:r>
    </w:p>
    <w:p w14:paraId="7E0497CC" w14:textId="3BA06F8E" w:rsidR="00F37114" w:rsidRPr="00253A8E" w:rsidRDefault="00F37114" w:rsidP="009D3517">
      <w:pPr>
        <w:pStyle w:val="ListParagraph"/>
        <w:numPr>
          <w:ilvl w:val="0"/>
          <w:numId w:val="20"/>
        </w:numPr>
        <w:rPr>
          <w:u w:val="single"/>
        </w:rPr>
      </w:pPr>
      <w:r w:rsidRPr="00253A8E">
        <w:rPr>
          <w:u w:val="single"/>
        </w:rPr>
        <w:t>Telemetry Setup</w:t>
      </w:r>
    </w:p>
    <w:p w14:paraId="48E1B5C2" w14:textId="5C6696AE" w:rsidR="009D3517" w:rsidRDefault="00B14B9A" w:rsidP="00253A8E">
      <w:pPr>
        <w:pStyle w:val="ListParagraph"/>
        <w:numPr>
          <w:ilvl w:val="1"/>
          <w:numId w:val="20"/>
        </w:numPr>
      </w:pPr>
      <w:r>
        <w:t>C</w:t>
      </w:r>
      <w:r w:rsidR="009D3517">
        <w:t>heck “Enable” (if it’s not already checked)</w:t>
      </w:r>
    </w:p>
    <w:p w14:paraId="1606B3B0" w14:textId="765978F9" w:rsidR="009D3517" w:rsidRDefault="00B14B9A" w:rsidP="00253A8E">
      <w:pPr>
        <w:pStyle w:val="ListParagraph"/>
        <w:numPr>
          <w:ilvl w:val="1"/>
          <w:numId w:val="20"/>
        </w:numPr>
      </w:pPr>
      <w:r>
        <w:t>C</w:t>
      </w:r>
      <w:r w:rsidR="009D3517">
        <w:t>hange the “Radio type” to “Cell”</w:t>
      </w:r>
    </w:p>
    <w:p w14:paraId="1A28231C" w14:textId="74BA3D6F" w:rsidR="009D3517" w:rsidRDefault="00B14B9A" w:rsidP="00253A8E">
      <w:pPr>
        <w:pStyle w:val="ListParagraph"/>
        <w:numPr>
          <w:ilvl w:val="1"/>
          <w:numId w:val="20"/>
        </w:numPr>
      </w:pPr>
      <w:r>
        <w:t>C</w:t>
      </w:r>
      <w:r w:rsidR="009D3517">
        <w:t>hange the Label if you wish</w:t>
      </w:r>
    </w:p>
    <w:p w14:paraId="453519A8" w14:textId="14E4624C" w:rsidR="00253A8E" w:rsidRPr="00253A8E" w:rsidRDefault="00253A8E" w:rsidP="009D3517">
      <w:pPr>
        <w:pStyle w:val="ListParagraph"/>
        <w:numPr>
          <w:ilvl w:val="0"/>
          <w:numId w:val="20"/>
        </w:numPr>
        <w:rPr>
          <w:u w:val="single"/>
        </w:rPr>
      </w:pPr>
      <w:r w:rsidRPr="00253A8E">
        <w:rPr>
          <w:u w:val="single"/>
        </w:rPr>
        <w:t>Transmission Schedule</w:t>
      </w:r>
    </w:p>
    <w:p w14:paraId="10D7972E" w14:textId="0181BF3F" w:rsidR="009D3517" w:rsidRDefault="00B14B9A" w:rsidP="00253A8E">
      <w:pPr>
        <w:pStyle w:val="ListParagraph"/>
        <w:numPr>
          <w:ilvl w:val="1"/>
          <w:numId w:val="20"/>
        </w:numPr>
      </w:pPr>
      <w:r>
        <w:t>S</w:t>
      </w:r>
      <w:r w:rsidR="009D3517">
        <w:t>elect the “Scheduled time” and “Scheduled interval” you desire depending how frequently you would like to receive the latest images.</w:t>
      </w:r>
    </w:p>
    <w:p w14:paraId="4E21E9EB" w14:textId="189BAA92" w:rsidR="00125982" w:rsidRPr="00125982" w:rsidRDefault="00125982" w:rsidP="00125982">
      <w:pPr>
        <w:pStyle w:val="ListParagraph"/>
        <w:numPr>
          <w:ilvl w:val="0"/>
          <w:numId w:val="20"/>
        </w:numPr>
        <w:rPr>
          <w:u w:val="single"/>
        </w:rPr>
      </w:pPr>
      <w:r w:rsidRPr="00125982">
        <w:rPr>
          <w:u w:val="single"/>
        </w:rPr>
        <w:t>Transmission Setup</w:t>
      </w:r>
    </w:p>
    <w:p w14:paraId="39CF876B" w14:textId="36935E9F" w:rsidR="009D3517" w:rsidRDefault="00B14B9A" w:rsidP="00125982">
      <w:pPr>
        <w:pStyle w:val="ListParagraph"/>
        <w:numPr>
          <w:ilvl w:val="1"/>
          <w:numId w:val="20"/>
        </w:numPr>
      </w:pPr>
      <w:r>
        <w:t>C</w:t>
      </w:r>
      <w:r w:rsidR="009D3517">
        <w:t>hange the “Tx mode” to “FTP”</w:t>
      </w:r>
    </w:p>
    <w:p w14:paraId="0E2847FA" w14:textId="300EDA54" w:rsidR="005F6C26" w:rsidRDefault="00B14B9A" w:rsidP="00125982">
      <w:pPr>
        <w:pStyle w:val="ListParagraph"/>
        <w:numPr>
          <w:ilvl w:val="1"/>
          <w:numId w:val="20"/>
        </w:numPr>
      </w:pPr>
      <w:r>
        <w:t>C</w:t>
      </w:r>
      <w:r w:rsidR="005F6C26">
        <w:t>heck “Secure” if your FTP server supports FTPS</w:t>
      </w:r>
    </w:p>
    <w:p w14:paraId="698AE730" w14:textId="0EFB781E" w:rsidR="009D3517" w:rsidRDefault="00B14B9A" w:rsidP="00125982">
      <w:pPr>
        <w:pStyle w:val="ListParagraph"/>
        <w:numPr>
          <w:ilvl w:val="1"/>
          <w:numId w:val="20"/>
        </w:numPr>
      </w:pPr>
      <w:r>
        <w:t>C</w:t>
      </w:r>
      <w:r w:rsidR="009D3517">
        <w:t>hange the “FTP Path” to “</w:t>
      </w:r>
      <w:r w:rsidR="00F37114">
        <w:t>/</w:t>
      </w:r>
      <w:r w:rsidR="009D3517">
        <w:t>TX1”</w:t>
      </w:r>
    </w:p>
    <w:p w14:paraId="10D41C0B" w14:textId="72E63E7D" w:rsidR="009D3517" w:rsidRDefault="00B14B9A" w:rsidP="00125982">
      <w:pPr>
        <w:pStyle w:val="ListParagraph"/>
        <w:numPr>
          <w:ilvl w:val="1"/>
          <w:numId w:val="20"/>
        </w:numPr>
      </w:pPr>
      <w:r>
        <w:t>C</w:t>
      </w:r>
      <w:r w:rsidR="009D3517">
        <w:t>hange the “Main sever” to the URL or IP address of your FTP server</w:t>
      </w:r>
    </w:p>
    <w:p w14:paraId="34449249" w14:textId="20057544" w:rsidR="009D3517" w:rsidRDefault="00B14B9A" w:rsidP="00125982">
      <w:pPr>
        <w:pStyle w:val="ListParagraph"/>
        <w:numPr>
          <w:ilvl w:val="1"/>
          <w:numId w:val="20"/>
        </w:numPr>
      </w:pPr>
      <w:r>
        <w:t>C</w:t>
      </w:r>
      <w:r w:rsidR="009D3517">
        <w:t>hange the “Server username” to your user name for your FTP Server</w:t>
      </w:r>
    </w:p>
    <w:p w14:paraId="45ACCE84" w14:textId="5327D65E" w:rsidR="009D3517" w:rsidRDefault="00B14B9A" w:rsidP="00125982">
      <w:pPr>
        <w:pStyle w:val="ListParagraph"/>
        <w:numPr>
          <w:ilvl w:val="1"/>
          <w:numId w:val="20"/>
        </w:numPr>
      </w:pPr>
      <w:r>
        <w:t>C</w:t>
      </w:r>
      <w:r w:rsidR="009D3517">
        <w:t>hange the “Server password” to your user name for your FTP Server</w:t>
      </w:r>
    </w:p>
    <w:p w14:paraId="6A0AE09F" w14:textId="524FE259" w:rsidR="00F37114" w:rsidRDefault="00B14B9A" w:rsidP="00125982">
      <w:pPr>
        <w:pStyle w:val="ListParagraph"/>
        <w:numPr>
          <w:ilvl w:val="1"/>
          <w:numId w:val="20"/>
        </w:numPr>
      </w:pPr>
      <w:r>
        <w:t>V</w:t>
      </w:r>
      <w:r w:rsidR="00F37114">
        <w:t>erify the “FTP mode” is set to Passive unless you know your server requires Active</w:t>
      </w:r>
    </w:p>
    <w:p w14:paraId="0C8DA648" w14:textId="26EB55EB" w:rsidR="00125982" w:rsidRPr="00125982" w:rsidRDefault="00125982" w:rsidP="009D3517">
      <w:pPr>
        <w:pStyle w:val="ListParagraph"/>
        <w:numPr>
          <w:ilvl w:val="0"/>
          <w:numId w:val="20"/>
        </w:numPr>
        <w:rPr>
          <w:u w:val="single"/>
        </w:rPr>
      </w:pPr>
      <w:r w:rsidRPr="00125982">
        <w:rPr>
          <w:u w:val="single"/>
        </w:rPr>
        <w:t>Transmission Format</w:t>
      </w:r>
    </w:p>
    <w:p w14:paraId="3DC6DFD5" w14:textId="0E607623" w:rsidR="00B1607E" w:rsidRDefault="00B14B9A" w:rsidP="00125982">
      <w:pPr>
        <w:pStyle w:val="ListParagraph"/>
        <w:numPr>
          <w:ilvl w:val="1"/>
          <w:numId w:val="20"/>
        </w:numPr>
      </w:pPr>
      <w:r>
        <w:t>C</w:t>
      </w:r>
      <w:r w:rsidR="00B1607E">
        <w:t>hange the “Data Source” to File</w:t>
      </w:r>
    </w:p>
    <w:p w14:paraId="6E161550" w14:textId="38E15FCB" w:rsidR="00125982" w:rsidRPr="00125982" w:rsidRDefault="00125982" w:rsidP="009D3517">
      <w:pPr>
        <w:pStyle w:val="ListParagraph"/>
        <w:numPr>
          <w:ilvl w:val="0"/>
          <w:numId w:val="20"/>
        </w:numPr>
        <w:rPr>
          <w:u w:val="single"/>
        </w:rPr>
      </w:pPr>
      <w:r w:rsidRPr="00125982">
        <w:rPr>
          <w:u w:val="single"/>
        </w:rPr>
        <w:t>Retry</w:t>
      </w:r>
    </w:p>
    <w:p w14:paraId="664D1971" w14:textId="2396AE0A" w:rsidR="00B1607E" w:rsidRDefault="00B14B9A" w:rsidP="00125982">
      <w:pPr>
        <w:pStyle w:val="ListParagraph"/>
        <w:numPr>
          <w:ilvl w:val="1"/>
          <w:numId w:val="20"/>
        </w:numPr>
      </w:pPr>
      <w:r>
        <w:t>V</w:t>
      </w:r>
      <w:r w:rsidR="00B1607E">
        <w:t>erify “Max tx time (min)” is set to 10</w:t>
      </w:r>
    </w:p>
    <w:p w14:paraId="63FC19B0" w14:textId="0CF4C452" w:rsidR="005F6C26" w:rsidRDefault="00B14B9A" w:rsidP="00125982">
      <w:pPr>
        <w:pStyle w:val="ListParagraph"/>
        <w:numPr>
          <w:ilvl w:val="1"/>
          <w:numId w:val="20"/>
        </w:numPr>
      </w:pPr>
      <w:r>
        <w:t>C</w:t>
      </w:r>
      <w:r w:rsidR="00B1607E">
        <w:t xml:space="preserve">hange “Max files per TX” </w:t>
      </w:r>
      <w:r w:rsidR="005F6C26">
        <w:t>to 6</w:t>
      </w:r>
    </w:p>
    <w:p w14:paraId="117B692F" w14:textId="42762867" w:rsidR="009D3517" w:rsidRPr="0017403B" w:rsidRDefault="00125982" w:rsidP="009D3517">
      <w:pPr>
        <w:pStyle w:val="ListParagraph"/>
        <w:numPr>
          <w:ilvl w:val="0"/>
          <w:numId w:val="20"/>
        </w:numPr>
      </w:pPr>
      <w:r>
        <w:t>c</w:t>
      </w:r>
      <w:r w:rsidR="009D3517">
        <w:t>lick “!Changed” and “Send Setup to Station”</w:t>
      </w:r>
    </w:p>
    <w:p w14:paraId="1A82382F" w14:textId="31D82488" w:rsidR="009D3517" w:rsidRDefault="001B0DA7" w:rsidP="00AA3E75">
      <w:pPr>
        <w:ind w:left="720"/>
      </w:pPr>
      <w:r>
        <w:t>Once the camera is taking pictures, the Cell is configured, and transmissions are setup</w:t>
      </w:r>
      <w:r w:rsidR="002A1680">
        <w:t xml:space="preserve">, the final step is to make sure transmissions are going through. Press “Refresh” next to the “Telemetry Status” </w:t>
      </w:r>
      <w:r w:rsidR="00A356B8">
        <w:t xml:space="preserve">and if </w:t>
      </w:r>
      <w:r w:rsidR="00AA3E75">
        <w:t>possible,</w:t>
      </w:r>
      <w:r w:rsidR="00A356B8">
        <w:t xml:space="preserve"> wait until the next transmission and verify that the “Tx </w:t>
      </w:r>
      <w:r w:rsidR="00AA3E75">
        <w:t>succeeded</w:t>
      </w:r>
      <w:r w:rsidR="00A356B8">
        <w:t xml:space="preserve">” count goes up. </w:t>
      </w:r>
      <w:r w:rsidR="00F01A59">
        <w:t xml:space="preserve">Alternatively, you can manually run the “TakePicture” script </w:t>
      </w:r>
      <w:r w:rsidR="006B7B5D">
        <w:t>using the “Run Script Now…” button under the “Scripts” tab</w:t>
      </w:r>
      <w:r w:rsidR="00B51D9C">
        <w:t xml:space="preserve"> in the “S1” setup, </w:t>
      </w:r>
      <w:r w:rsidR="00F01A59">
        <w:t xml:space="preserve">and then </w:t>
      </w:r>
      <w:r w:rsidR="00B51D9C">
        <w:t>go back to “Telemetry” “TX1” setup and c</w:t>
      </w:r>
      <w:r w:rsidR="00F01A59">
        <w:t>lick the “Transmit Now” button.</w:t>
      </w:r>
    </w:p>
    <w:p w14:paraId="12083FEB" w14:textId="43A66492" w:rsidR="003B7F30" w:rsidRDefault="003B7F30" w:rsidP="00AA3E75">
      <w:pPr>
        <w:pStyle w:val="Heading3"/>
        <w:rPr>
          <w:sz w:val="36"/>
          <w:szCs w:val="36"/>
          <w:u w:val="none"/>
        </w:rPr>
      </w:pPr>
      <w:r>
        <w:rPr>
          <w:sz w:val="36"/>
          <w:szCs w:val="36"/>
          <w:u w:val="none"/>
        </w:rPr>
        <w:t>Logging and Transmitting Free Space on the SDHC card</w:t>
      </w:r>
    </w:p>
    <w:p w14:paraId="616CFE51" w14:textId="22220B18" w:rsidR="003B7F30" w:rsidRDefault="003B7F30" w:rsidP="003B7F30">
      <w:pPr>
        <w:ind w:left="360"/>
      </w:pPr>
      <w:r>
        <w:t>A script called “Free_Space_MB” permits the number of mega-bytes of free space on the SDHC card to be measure, logged, and/or transmitted. If an SDHC card is not inserted or could not be mounted the function returns a</w:t>
      </w:r>
      <w:r w:rsidR="00F8349C">
        <w:t xml:space="preserve"> script</w:t>
      </w:r>
      <w:r>
        <w:t xml:space="preserve"> error</w:t>
      </w:r>
      <w:r w:rsidR="00F8349C">
        <w:t xml:space="preserve"> resulting in a bad value being logged (default is </w:t>
      </w:r>
      <w:r>
        <w:t>-99999.0</w:t>
      </w:r>
      <w:r w:rsidR="00F8349C">
        <w:t>)</w:t>
      </w:r>
      <w:r>
        <w:t>.</w:t>
      </w:r>
    </w:p>
    <w:p w14:paraId="791FD8A1" w14:textId="0C6C9FBB" w:rsidR="003B7F30" w:rsidRDefault="003B7F30" w:rsidP="003B7F30">
      <w:pPr>
        <w:ind w:left="360"/>
      </w:pPr>
      <w:r>
        <w:t>To setup a measurement using LinkComm:</w:t>
      </w:r>
    </w:p>
    <w:p w14:paraId="2335E80F" w14:textId="46EB203E" w:rsidR="00125982" w:rsidRDefault="00B14B9A" w:rsidP="00125982">
      <w:pPr>
        <w:pStyle w:val="ListParagraph"/>
        <w:numPr>
          <w:ilvl w:val="0"/>
          <w:numId w:val="24"/>
        </w:numPr>
      </w:pPr>
      <w:r>
        <w:t>R</w:t>
      </w:r>
      <w:r w:rsidR="00125982">
        <w:t>un LinkComm (v3.7.9 or later) and connect to the station</w:t>
      </w:r>
    </w:p>
    <w:p w14:paraId="66145FCA" w14:textId="6323F9A6" w:rsidR="00125982" w:rsidRDefault="00B14B9A" w:rsidP="00125982">
      <w:pPr>
        <w:pStyle w:val="ListParagraph"/>
        <w:numPr>
          <w:ilvl w:val="0"/>
          <w:numId w:val="24"/>
        </w:numPr>
      </w:pPr>
      <w:r>
        <w:t>C</w:t>
      </w:r>
      <w:r w:rsidR="00125982">
        <w:t>l</w:t>
      </w:r>
      <w:r w:rsidR="00125982">
        <w:t>ick the “</w:t>
      </w:r>
      <w:r w:rsidR="00125982">
        <w:t>Measurements</w:t>
      </w:r>
      <w:r w:rsidR="00125982">
        <w:t>” tab in LinkComm</w:t>
      </w:r>
    </w:p>
    <w:p w14:paraId="515E491D" w14:textId="43981503" w:rsidR="00125982" w:rsidRDefault="00B14B9A" w:rsidP="003B7F30">
      <w:pPr>
        <w:pStyle w:val="ListParagraph"/>
        <w:numPr>
          <w:ilvl w:val="0"/>
          <w:numId w:val="24"/>
        </w:numPr>
      </w:pPr>
      <w:r>
        <w:t>S</w:t>
      </w:r>
      <w:r w:rsidR="00125982">
        <w:t>elect a measurement (ex: M1, M2, etc)</w:t>
      </w:r>
    </w:p>
    <w:p w14:paraId="785B68D5" w14:textId="5371135B" w:rsidR="00125982" w:rsidRPr="00125982" w:rsidRDefault="00125982" w:rsidP="003B7F30">
      <w:pPr>
        <w:pStyle w:val="ListParagraph"/>
        <w:numPr>
          <w:ilvl w:val="0"/>
          <w:numId w:val="24"/>
        </w:numPr>
        <w:rPr>
          <w:u w:val="single"/>
        </w:rPr>
      </w:pPr>
      <w:r w:rsidRPr="00125982">
        <w:rPr>
          <w:u w:val="single"/>
        </w:rPr>
        <w:t>Sensor</w:t>
      </w:r>
    </w:p>
    <w:p w14:paraId="0E195F53" w14:textId="6CA11BDB" w:rsidR="00125982" w:rsidRDefault="00B14B9A" w:rsidP="00125982">
      <w:pPr>
        <w:pStyle w:val="ListParagraph"/>
        <w:numPr>
          <w:ilvl w:val="1"/>
          <w:numId w:val="24"/>
        </w:numPr>
      </w:pPr>
      <w:r>
        <w:t>C</w:t>
      </w:r>
      <w:r w:rsidR="00125982">
        <w:t>heck “Active”</w:t>
      </w:r>
    </w:p>
    <w:p w14:paraId="211C225D" w14:textId="25CF86C8" w:rsidR="003B7F30" w:rsidRDefault="00B14B9A" w:rsidP="00125982">
      <w:pPr>
        <w:pStyle w:val="ListParagraph"/>
        <w:numPr>
          <w:ilvl w:val="1"/>
          <w:numId w:val="24"/>
        </w:numPr>
      </w:pPr>
      <w:r>
        <w:t>S</w:t>
      </w:r>
      <w:r w:rsidR="003B7F30">
        <w:t>elect a “Measurement type” of “Manual Entry”</w:t>
      </w:r>
    </w:p>
    <w:p w14:paraId="7644CD40" w14:textId="325CB4F8" w:rsidR="003B7F30" w:rsidRDefault="00B14B9A" w:rsidP="00125982">
      <w:pPr>
        <w:pStyle w:val="ListParagraph"/>
        <w:numPr>
          <w:ilvl w:val="1"/>
          <w:numId w:val="24"/>
        </w:numPr>
      </w:pPr>
      <w:r>
        <w:t>E</w:t>
      </w:r>
      <w:r w:rsidR="003B7F30">
        <w:t>nter a “Label” of your choice</w:t>
      </w:r>
      <w:r w:rsidR="00364F4A">
        <w:t xml:space="preserve"> (ex: “FREESPACE”)</w:t>
      </w:r>
    </w:p>
    <w:p w14:paraId="5743FEC8" w14:textId="2DE02B80" w:rsidR="003B7F30" w:rsidRDefault="00B14B9A" w:rsidP="00125982">
      <w:pPr>
        <w:pStyle w:val="ListParagraph"/>
        <w:numPr>
          <w:ilvl w:val="1"/>
          <w:numId w:val="24"/>
        </w:numPr>
      </w:pPr>
      <w:r>
        <w:t>S</w:t>
      </w:r>
      <w:r w:rsidR="003B7F30">
        <w:t>elect the number of “Right digits”</w:t>
      </w:r>
      <w:r w:rsidR="00364F4A">
        <w:t xml:space="preserve"> (ex: 3)</w:t>
      </w:r>
    </w:p>
    <w:p w14:paraId="705AD09C" w14:textId="50294C3A" w:rsidR="00364F4A" w:rsidRDefault="00B14B9A" w:rsidP="00125982">
      <w:pPr>
        <w:pStyle w:val="ListParagraph"/>
        <w:numPr>
          <w:ilvl w:val="1"/>
          <w:numId w:val="24"/>
        </w:numPr>
      </w:pPr>
      <w:r>
        <w:t>E</w:t>
      </w:r>
      <w:r w:rsidR="00364F4A">
        <w:t>nter the “Units” (ex: “MB”)</w:t>
      </w:r>
    </w:p>
    <w:p w14:paraId="3BE32624" w14:textId="4C0261C5" w:rsidR="00125982" w:rsidRPr="00125982" w:rsidRDefault="00125982" w:rsidP="00125982">
      <w:pPr>
        <w:pStyle w:val="ListParagraph"/>
        <w:numPr>
          <w:ilvl w:val="0"/>
          <w:numId w:val="24"/>
        </w:numPr>
        <w:rPr>
          <w:u w:val="single"/>
        </w:rPr>
      </w:pPr>
      <w:r w:rsidRPr="00125982">
        <w:rPr>
          <w:u w:val="single"/>
        </w:rPr>
        <w:t>Schedule</w:t>
      </w:r>
    </w:p>
    <w:p w14:paraId="03B6B714" w14:textId="45A00EF9" w:rsidR="00364F4A" w:rsidRDefault="00B14B9A" w:rsidP="00125982">
      <w:pPr>
        <w:pStyle w:val="ListParagraph"/>
        <w:numPr>
          <w:ilvl w:val="1"/>
          <w:numId w:val="24"/>
        </w:numPr>
      </w:pPr>
      <w:r>
        <w:t>S</w:t>
      </w:r>
      <w:r w:rsidR="00364F4A">
        <w:t>elect a Time (ex: 00:00:00)</w:t>
      </w:r>
    </w:p>
    <w:p w14:paraId="3710F747" w14:textId="34B9BEDA" w:rsidR="00364F4A" w:rsidRDefault="00B14B9A" w:rsidP="00125982">
      <w:pPr>
        <w:pStyle w:val="ListParagraph"/>
        <w:numPr>
          <w:ilvl w:val="1"/>
          <w:numId w:val="24"/>
        </w:numPr>
      </w:pPr>
      <w:r>
        <w:t>S</w:t>
      </w:r>
      <w:r w:rsidR="00364F4A">
        <w:t>elect an Interval (ex: 01:00:00)</w:t>
      </w:r>
    </w:p>
    <w:p w14:paraId="0CBE7B18" w14:textId="5A498B7A" w:rsidR="00125982" w:rsidRPr="00125982" w:rsidRDefault="00125982" w:rsidP="00125982">
      <w:pPr>
        <w:pStyle w:val="ListParagraph"/>
        <w:numPr>
          <w:ilvl w:val="0"/>
          <w:numId w:val="24"/>
        </w:numPr>
        <w:rPr>
          <w:u w:val="single"/>
        </w:rPr>
      </w:pPr>
      <w:r w:rsidRPr="00125982">
        <w:rPr>
          <w:u w:val="single"/>
        </w:rPr>
        <w:t>Processing</w:t>
      </w:r>
    </w:p>
    <w:p w14:paraId="2431CE31" w14:textId="0515AE15" w:rsidR="00364F4A" w:rsidRDefault="00B14B9A" w:rsidP="00125982">
      <w:pPr>
        <w:pStyle w:val="ListParagraph"/>
        <w:numPr>
          <w:ilvl w:val="1"/>
          <w:numId w:val="24"/>
        </w:numPr>
      </w:pPr>
      <w:r>
        <w:t>C</w:t>
      </w:r>
      <w:r w:rsidR="00364F4A">
        <w:t>heck “Use script”</w:t>
      </w:r>
    </w:p>
    <w:p w14:paraId="69E889B3" w14:textId="1DF6F44A" w:rsidR="00364F4A" w:rsidRDefault="00B14B9A" w:rsidP="00125982">
      <w:pPr>
        <w:pStyle w:val="ListParagraph"/>
        <w:numPr>
          <w:ilvl w:val="1"/>
          <w:numId w:val="24"/>
        </w:numPr>
      </w:pPr>
      <w:r>
        <w:t>C</w:t>
      </w:r>
      <w:r w:rsidR="00364F4A">
        <w:t>hoose “Free_Space_MB” for the “Script function”</w:t>
      </w:r>
    </w:p>
    <w:p w14:paraId="38312530" w14:textId="630BEB54" w:rsidR="00364F4A" w:rsidRDefault="00B14B9A" w:rsidP="00125982">
      <w:pPr>
        <w:pStyle w:val="ListParagraph"/>
        <w:numPr>
          <w:ilvl w:val="1"/>
          <w:numId w:val="24"/>
        </w:numPr>
      </w:pPr>
      <w:r>
        <w:t>O</w:t>
      </w:r>
      <w:r w:rsidR="00364F4A">
        <w:t>ptionally use a slope or equation to scale the result, for instance if you know roughly how many MB per day the station will use, you could compute days of storage remaining by dividing by this factor.</w:t>
      </w:r>
    </w:p>
    <w:p w14:paraId="221F800D" w14:textId="3B8A16FB" w:rsidR="00125982" w:rsidRPr="00125982" w:rsidRDefault="00125982" w:rsidP="00364F4A">
      <w:pPr>
        <w:pStyle w:val="ListParagraph"/>
        <w:numPr>
          <w:ilvl w:val="0"/>
          <w:numId w:val="24"/>
        </w:numPr>
        <w:rPr>
          <w:u w:val="single"/>
        </w:rPr>
      </w:pPr>
      <w:r w:rsidRPr="00125982">
        <w:rPr>
          <w:u w:val="single"/>
        </w:rPr>
        <w:t>Logging</w:t>
      </w:r>
    </w:p>
    <w:p w14:paraId="62364716" w14:textId="2364BE9B" w:rsidR="00364F4A" w:rsidRDefault="00B14B9A" w:rsidP="00125982">
      <w:pPr>
        <w:pStyle w:val="ListParagraph"/>
        <w:numPr>
          <w:ilvl w:val="1"/>
          <w:numId w:val="24"/>
        </w:numPr>
      </w:pPr>
      <w:r>
        <w:t>T</w:t>
      </w:r>
      <w:r w:rsidR="00364F4A">
        <w:t>he data will be logged by default unless you uncheck “Log all”</w:t>
      </w:r>
    </w:p>
    <w:p w14:paraId="47B402D9" w14:textId="577203A4" w:rsidR="00364F4A" w:rsidRPr="003B7F30" w:rsidRDefault="00364F4A" w:rsidP="00364F4A">
      <w:pPr>
        <w:ind w:left="360"/>
      </w:pPr>
      <w:r>
        <w:t>To transmit the data, you will need to configure a “Telemetry” entry to send the data, and then you can select this in the measurement setup under the “Tx Content” section.</w:t>
      </w:r>
    </w:p>
    <w:p w14:paraId="675BF869" w14:textId="20705F64" w:rsidR="00AA3E75" w:rsidRDefault="00AA3E75" w:rsidP="00AA3E75">
      <w:pPr>
        <w:pStyle w:val="Heading3"/>
        <w:rPr>
          <w:sz w:val="36"/>
          <w:szCs w:val="36"/>
          <w:u w:val="none"/>
        </w:rPr>
      </w:pPr>
      <w:r>
        <w:rPr>
          <w:sz w:val="36"/>
          <w:szCs w:val="36"/>
          <w:u w:val="none"/>
        </w:rPr>
        <w:t>Final Considerations</w:t>
      </w:r>
    </w:p>
    <w:p w14:paraId="3C60860B" w14:textId="348672F1" w:rsidR="00EB7D05" w:rsidRDefault="00EB7D05" w:rsidP="00EB7D05">
      <w:pPr>
        <w:pStyle w:val="Heading3"/>
        <w:numPr>
          <w:ilvl w:val="0"/>
          <w:numId w:val="0"/>
        </w:numPr>
        <w:spacing w:before="0"/>
        <w:ind w:left="720"/>
        <w:rPr>
          <w:sz w:val="28"/>
          <w:szCs w:val="28"/>
          <w:u w:val="none"/>
        </w:rPr>
      </w:pPr>
      <w:r>
        <w:rPr>
          <w:sz w:val="28"/>
          <w:szCs w:val="28"/>
          <w:u w:val="none"/>
        </w:rPr>
        <w:t>Removing or Replacing the SDHC Card</w:t>
      </w:r>
    </w:p>
    <w:p w14:paraId="6CDCC4A3" w14:textId="4ED2AEB3" w:rsidR="0044071F" w:rsidRDefault="005A2D13" w:rsidP="00EB7D05">
      <w:pPr>
        <w:ind w:left="720"/>
      </w:pPr>
      <w:r>
        <w:t xml:space="preserve">The safest way to remove the SDHC card from the XLink-500 is to </w:t>
      </w:r>
      <w:r w:rsidR="0044071F">
        <w:t>dismount it using the “file dismount sd” command from the command prompt. Using LinkComm, the command prompt may be accessed by pressing the Terminal button in the Diagnostics tab.</w:t>
      </w:r>
    </w:p>
    <w:p w14:paraId="137C4E64" w14:textId="77777777" w:rsidR="0044071F" w:rsidRDefault="0044071F" w:rsidP="00EB7D05">
      <w:pPr>
        <w:ind w:left="720"/>
      </w:pPr>
      <w:r>
        <w:t>Here’s some other ways, that are not quite as effective due to the potential for background writes going on:</w:t>
      </w:r>
    </w:p>
    <w:p w14:paraId="198B9A4F" w14:textId="302C7882" w:rsidR="0044071F" w:rsidRDefault="0044071F" w:rsidP="0044071F">
      <w:pPr>
        <w:pStyle w:val="ListParagraph"/>
        <w:numPr>
          <w:ilvl w:val="0"/>
          <w:numId w:val="22"/>
        </w:numPr>
      </w:pPr>
      <w:r>
        <w:t>S</w:t>
      </w:r>
      <w:r w:rsidR="008F2A7C">
        <w:t>top recording</w:t>
      </w:r>
      <w:r>
        <w:t xml:space="preserve"> before removing the card.</w:t>
      </w:r>
    </w:p>
    <w:p w14:paraId="7E935711" w14:textId="66979CE9" w:rsidR="0044071F" w:rsidRDefault="0044071F" w:rsidP="0044071F">
      <w:pPr>
        <w:pStyle w:val="ListParagraph"/>
        <w:numPr>
          <w:ilvl w:val="0"/>
          <w:numId w:val="22"/>
        </w:numPr>
      </w:pPr>
      <w:r>
        <w:t>Set</w:t>
      </w:r>
      <w:r w:rsidR="00D07469">
        <w:t xml:space="preserve"> the </w:t>
      </w:r>
      <w:r w:rsidR="003C7C9F">
        <w:t>“</w:t>
      </w:r>
      <w:r w:rsidR="00D07469">
        <w:t>TakePicture</w:t>
      </w:r>
      <w:r w:rsidR="003C7C9F">
        <w:t>”</w:t>
      </w:r>
      <w:r w:rsidR="00D07469">
        <w:t xml:space="preserve"> script “S1” to no longer be active</w:t>
      </w:r>
      <w:r>
        <w:t xml:space="preserve"> before removing the card.</w:t>
      </w:r>
    </w:p>
    <w:p w14:paraId="1DAB59EA" w14:textId="2C9D439F" w:rsidR="0044071F" w:rsidRDefault="0044071F" w:rsidP="0044071F">
      <w:pPr>
        <w:pStyle w:val="ListParagraph"/>
        <w:numPr>
          <w:ilvl w:val="0"/>
          <w:numId w:val="22"/>
        </w:numPr>
      </w:pPr>
      <w:r>
        <w:t>R</w:t>
      </w:r>
      <w:r w:rsidR="006C15C5">
        <w:t>emove power from the system before removing the card</w:t>
      </w:r>
      <w:r>
        <w:t>.</w:t>
      </w:r>
    </w:p>
    <w:p w14:paraId="1EEA7E1A" w14:textId="6D66D0C0" w:rsidR="00832ACF" w:rsidRDefault="0044071F" w:rsidP="0044071F">
      <w:pPr>
        <w:ind w:left="720"/>
      </w:pPr>
      <w:r>
        <w:t>If y</w:t>
      </w:r>
      <w:r w:rsidR="000B400F">
        <w:t xml:space="preserve">ou can just pull the card </w:t>
      </w:r>
      <w:r>
        <w:t xml:space="preserve">without taking any precautions, </w:t>
      </w:r>
      <w:r w:rsidR="000B400F">
        <w:t>the</w:t>
      </w:r>
      <w:r w:rsidR="00DF5D81">
        <w:t>re’s a slight chance the</w:t>
      </w:r>
      <w:r w:rsidR="000B400F">
        <w:t xml:space="preserve"> file structure </w:t>
      </w:r>
      <w:r w:rsidR="00763E1A">
        <w:t xml:space="preserve">on the card </w:t>
      </w:r>
      <w:r w:rsidR="00DF5D81">
        <w:t xml:space="preserve">could </w:t>
      </w:r>
      <w:r w:rsidR="000B400F">
        <w:t>become damaged</w:t>
      </w:r>
      <w:r w:rsidR="001865D1">
        <w:t xml:space="preserve">. </w:t>
      </w:r>
      <w:r>
        <w:t>In most cases, this can be repaired by putting the card in a PC and when prompted letting the PC repair the disk.</w:t>
      </w:r>
    </w:p>
    <w:p w14:paraId="5E031FBF" w14:textId="0031A94B" w:rsidR="00EB7D05" w:rsidRDefault="001865D1" w:rsidP="00EB7D05">
      <w:pPr>
        <w:ind w:left="720"/>
      </w:pPr>
      <w:r>
        <w:t xml:space="preserve">Interrupting a picture in progress </w:t>
      </w:r>
      <w:r w:rsidR="00832ACF">
        <w:t>can</w:t>
      </w:r>
      <w:r>
        <w:t xml:space="preserve"> result in a</w:t>
      </w:r>
      <w:r w:rsidR="006D5C24">
        <w:t xml:space="preserve"> partial </w:t>
      </w:r>
      <w:r>
        <w:t xml:space="preserve">image being stored </w:t>
      </w:r>
      <w:r w:rsidR="006D5C24">
        <w:t>on the card</w:t>
      </w:r>
      <w:r w:rsidR="00832ACF">
        <w:t xml:space="preserve"> – this image may even be viewable, but part of the image will be missing.</w:t>
      </w:r>
    </w:p>
    <w:p w14:paraId="401C38DA" w14:textId="77CC3DE7" w:rsidR="0044071F" w:rsidRDefault="0044071F" w:rsidP="0044071F">
      <w:pPr>
        <w:pStyle w:val="Heading3"/>
        <w:numPr>
          <w:ilvl w:val="0"/>
          <w:numId w:val="0"/>
        </w:numPr>
        <w:spacing w:before="0"/>
        <w:ind w:left="720"/>
        <w:rPr>
          <w:sz w:val="28"/>
          <w:szCs w:val="28"/>
          <w:u w:val="none"/>
        </w:rPr>
      </w:pPr>
      <w:r>
        <w:rPr>
          <w:sz w:val="28"/>
          <w:szCs w:val="28"/>
          <w:u w:val="none"/>
        </w:rPr>
        <w:t>Choosing a MicroSD or MicroSDHC card</w:t>
      </w:r>
    </w:p>
    <w:p w14:paraId="6672BCB8" w14:textId="001213C9" w:rsidR="00BA519E" w:rsidRDefault="0044071F" w:rsidP="00BA519E">
      <w:pPr>
        <w:ind w:left="720"/>
      </w:pPr>
      <w:r>
        <w:t>We have tested in house with</w:t>
      </w:r>
      <w:r w:rsidR="000D3EDD">
        <w:t xml:space="preserve"> commercial</w:t>
      </w:r>
      <w:r>
        <w:t xml:space="preserve"> MicroSDHC cards as large as 256GB. Given the data logger will be exposed to temperature extremes, though, we recommend using cards designed for those extremes. For the highest possible </w:t>
      </w:r>
      <w:r w:rsidR="00BA519E">
        <w:t>reliability,</w:t>
      </w:r>
      <w:r>
        <w:t xml:space="preserve"> we recommend industrial card</w:t>
      </w:r>
      <w:r w:rsidR="00BA519E">
        <w:t xml:space="preserve">s with fault tolerance such as </w:t>
      </w:r>
      <w:r w:rsidR="000D3EDD">
        <w:t>the Swissbit</w:t>
      </w:r>
      <w:r w:rsidR="00BA519E">
        <w:t xml:space="preserve"> S-455 line. These cards tend to be more expensive and may not be available in larger sizes. Some other brands which offer a line with fault tolerance and industrial temperature range include Panasonic, Delkin, and Transcend.  Most of these cards cost over $100 for an 8GB card</w:t>
      </w:r>
      <w:r w:rsidR="000D3EDD">
        <w:t xml:space="preserve"> as they often use the more expensive SLC-based Nand chips.</w:t>
      </w:r>
      <w:r w:rsidR="00BA519E">
        <w:t xml:space="preserve"> A more reasonably price option is the Kingston Industrial MicroSDHC </w:t>
      </w:r>
      <w:r w:rsidR="000D3EDD">
        <w:t xml:space="preserve">card, which is designed to be reliable, rugged, and operate down to -40C; but lacks the failsafe features of the more expensive cards. We’ve also tested with standard commercial cards which are often rated down to -20C, but they are not specifically designed for permanent installation in outdoor equipment. </w:t>
      </w:r>
    </w:p>
    <w:p w14:paraId="25266191" w14:textId="7DCF31A4" w:rsidR="000D3EDD" w:rsidRPr="0044071F" w:rsidRDefault="000D3EDD" w:rsidP="00BA519E">
      <w:pPr>
        <w:ind w:left="720"/>
      </w:pPr>
      <w:r>
        <w:t>MicroSDHC cards are often marked with speed/compatibility ratings such as class 10, UHS-1, SDXC, etc. We have not seen any compatibility issues, as the new</w:t>
      </w:r>
      <w:r w:rsidR="002C5354">
        <w:t>er</w:t>
      </w:r>
      <w:r>
        <w:t xml:space="preserve"> standards seem to be sufficiently backwards compatible.</w:t>
      </w:r>
      <w:r w:rsidR="002C5354">
        <w:t xml:space="preserve"> The “file test” command may be used to perform a simple benchmark of the card performance. </w:t>
      </w:r>
    </w:p>
    <w:p w14:paraId="5DF97631" w14:textId="2837F129" w:rsidR="007D7CDC" w:rsidRDefault="007D7CDC" w:rsidP="007D7CDC">
      <w:pPr>
        <w:pStyle w:val="Heading3"/>
        <w:numPr>
          <w:ilvl w:val="0"/>
          <w:numId w:val="0"/>
        </w:numPr>
        <w:spacing w:before="0"/>
        <w:ind w:left="720"/>
        <w:rPr>
          <w:sz w:val="28"/>
          <w:szCs w:val="28"/>
          <w:u w:val="none"/>
        </w:rPr>
      </w:pPr>
      <w:r>
        <w:rPr>
          <w:sz w:val="28"/>
          <w:szCs w:val="28"/>
          <w:u w:val="none"/>
        </w:rPr>
        <w:t>Surge Protection</w:t>
      </w:r>
    </w:p>
    <w:p w14:paraId="628E4F49" w14:textId="2E0D71D8" w:rsidR="00653FAE" w:rsidRDefault="00832ACF" w:rsidP="007D7CDC">
      <w:pPr>
        <w:ind w:left="720"/>
      </w:pPr>
      <w:r>
        <w:t>The camera</w:t>
      </w:r>
      <w:r w:rsidR="00653FAE">
        <w:t xml:space="preserve"> has surge </w:t>
      </w:r>
      <w:r w:rsidR="002C2849">
        <w:t>protection but</w:t>
      </w:r>
      <w:r w:rsidR="00653FAE">
        <w:t xml:space="preserve"> may be damaged by a significant surge or near lightning strike. </w:t>
      </w:r>
    </w:p>
    <w:p w14:paraId="54D53EDD" w14:textId="77777777" w:rsidR="00B14B9A" w:rsidRDefault="00B14B9A" w:rsidP="007D7CDC">
      <w:pPr>
        <w:ind w:left="720"/>
      </w:pPr>
    </w:p>
    <w:p w14:paraId="5A63332A" w14:textId="7EFE64E9" w:rsidR="00C56FBA" w:rsidRPr="00C56FBA" w:rsidRDefault="00C56FBA" w:rsidP="00C56FBA">
      <w:pPr>
        <w:pStyle w:val="Heading3"/>
        <w:rPr>
          <w:sz w:val="36"/>
          <w:szCs w:val="36"/>
          <w:u w:val="none"/>
        </w:rPr>
      </w:pPr>
      <w:bookmarkStart w:id="1" w:name="_Ref43225353"/>
      <w:r w:rsidRPr="00C56FBA">
        <w:rPr>
          <w:sz w:val="36"/>
          <w:szCs w:val="36"/>
          <w:u w:val="none"/>
        </w:rPr>
        <w:t>Appendix: Formatting an SDHC card with FAT32</w:t>
      </w:r>
      <w:bookmarkEnd w:id="1"/>
    </w:p>
    <w:p w14:paraId="3781BCE7" w14:textId="0738C21D" w:rsidR="00C56FBA" w:rsidRDefault="00C56FBA" w:rsidP="00C56FBA"/>
    <w:p w14:paraId="479D6099" w14:textId="223CDD0F" w:rsidR="00C56FBA" w:rsidRDefault="00C56FBA" w:rsidP="00C56FBA">
      <w:pPr>
        <w:ind w:left="360"/>
      </w:pPr>
      <w:r w:rsidRPr="000D1133">
        <w:t xml:space="preserve">The </w:t>
      </w:r>
      <w:r>
        <w:t>SDHC card must be formatted as FAT32. This is typically not a problem for cards of 32GB or smaller as they generally are pre-formatted as FAT32, however larger cards are usually formatted with exFat which is not compatible with the XLink2-500. In addition, while it’s possible to format a disk larger than 32GB with FAT32 using a PC, it’s not easy to do without using 3</w:t>
      </w:r>
      <w:r w:rsidRPr="00C56FBA">
        <w:rPr>
          <w:vertAlign w:val="superscript"/>
        </w:rPr>
        <w:t>rd</w:t>
      </w:r>
      <w:r>
        <w:t xml:space="preserve"> party programs.  Here’s how it can be done using LinkComm and the XLink2-500:</w:t>
      </w:r>
      <w:r>
        <w:br/>
      </w:r>
    </w:p>
    <w:p w14:paraId="7B8FB9ED" w14:textId="77777777" w:rsidR="00C56FBA" w:rsidRDefault="00C56FBA" w:rsidP="00C56FBA">
      <w:pPr>
        <w:pStyle w:val="ListParagraph"/>
        <w:numPr>
          <w:ilvl w:val="1"/>
          <w:numId w:val="19"/>
        </w:numPr>
      </w:pPr>
      <w:r>
        <w:t>On the Diagnostics tab, click the Terminal button to open the terminal interface.</w:t>
      </w:r>
    </w:p>
    <w:p w14:paraId="53DCABF6" w14:textId="77777777" w:rsidR="00C56FBA" w:rsidRDefault="00C56FBA" w:rsidP="00C56FBA">
      <w:pPr>
        <w:pStyle w:val="ListParagraph"/>
        <w:numPr>
          <w:ilvl w:val="1"/>
          <w:numId w:val="19"/>
        </w:numPr>
      </w:pPr>
      <w:r>
        <w:t>Type the command “file info sd”</w:t>
      </w:r>
    </w:p>
    <w:p w14:paraId="53BDE7BD" w14:textId="77777777" w:rsidR="00C56FBA" w:rsidRDefault="00C56FBA" w:rsidP="00C56FBA">
      <w:pPr>
        <w:pStyle w:val="ListParagraph"/>
        <w:numPr>
          <w:ilvl w:val="1"/>
          <w:numId w:val="19"/>
        </w:numPr>
      </w:pPr>
      <w:r>
        <w:t xml:space="preserve">If the response is “Drive is not mounted” then the XLink2-500 was not able to read the card and you will probably need to format the card before you’ll be able to use it. </w:t>
      </w:r>
      <w:r w:rsidRPr="00A7325E">
        <w:rPr>
          <w:b/>
          <w:bCs/>
        </w:rPr>
        <w:t>Warning</w:t>
      </w:r>
      <w:r>
        <w:t xml:space="preserve">! formatting the card will delete any and all data that was previously on the card. </w:t>
      </w:r>
    </w:p>
    <w:p w14:paraId="377022AA" w14:textId="77777777" w:rsidR="00C56FBA" w:rsidRDefault="00C56FBA" w:rsidP="00C56FBA">
      <w:pPr>
        <w:pStyle w:val="ListParagraph"/>
        <w:numPr>
          <w:ilvl w:val="1"/>
          <w:numId w:val="19"/>
        </w:numPr>
      </w:pPr>
      <w:r>
        <w:t>Using the Communications history section, type the command “file format sd”, then press “Y” when prompted and then “Y” again. You should see “Formatting…”</w:t>
      </w:r>
    </w:p>
    <w:p w14:paraId="63EEA7E7" w14:textId="77777777" w:rsidR="00C56FBA" w:rsidRDefault="00C56FBA" w:rsidP="00C56FBA">
      <w:pPr>
        <w:pStyle w:val="ListParagraph"/>
        <w:numPr>
          <w:ilvl w:val="1"/>
          <w:numId w:val="19"/>
        </w:numPr>
      </w:pPr>
      <w:r>
        <w:t>After a while (a 128GB card took 30+ seconds) you should see “Format Complete” and the card should be ready to use.</w:t>
      </w:r>
    </w:p>
    <w:p w14:paraId="55AC2215" w14:textId="77777777" w:rsidR="00C56FBA" w:rsidRDefault="00C56FBA" w:rsidP="00C56FBA">
      <w:pPr>
        <w:pStyle w:val="ListParagraph"/>
        <w:numPr>
          <w:ilvl w:val="1"/>
          <w:numId w:val="19"/>
        </w:numPr>
      </w:pPr>
      <w:r>
        <w:t>Issue the command “file info sd” to verify the capacity.</w:t>
      </w:r>
    </w:p>
    <w:p w14:paraId="47A45F50" w14:textId="77777777" w:rsidR="00C56FBA" w:rsidRDefault="00C56FBA" w:rsidP="00C56FBA">
      <w:pPr>
        <w:pStyle w:val="ListParagraph"/>
        <w:numPr>
          <w:ilvl w:val="1"/>
          <w:numId w:val="19"/>
        </w:numPr>
      </w:pPr>
      <w:r>
        <w:t>Issue the command “file test” if you wish to verify that the XLink2-500 can read and write the card.</w:t>
      </w:r>
    </w:p>
    <w:p w14:paraId="07E9582F" w14:textId="77777777" w:rsidR="00C56FBA" w:rsidRPr="000D1133" w:rsidRDefault="00C56FBA" w:rsidP="00C56FBA">
      <w:pPr>
        <w:pStyle w:val="ListParagraph"/>
        <w:ind w:left="2160"/>
      </w:pPr>
      <w:r>
        <w:br/>
      </w:r>
      <w:r>
        <w:br/>
      </w:r>
    </w:p>
    <w:p w14:paraId="277B7DFF" w14:textId="77777777" w:rsidR="00C56FBA" w:rsidRPr="00C56FBA" w:rsidRDefault="00C56FBA" w:rsidP="00C56FBA"/>
    <w:sectPr w:rsidR="00C56FBA" w:rsidRPr="00C56FBA" w:rsidSect="00EB467D">
      <w:pgSz w:w="12240" w:h="15840" w:code="1"/>
      <w:pgMar w:top="1440" w:right="1080" w:bottom="1296" w:left="1080"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087943" w14:textId="77777777" w:rsidR="000F6CEF" w:rsidRDefault="000F6CEF" w:rsidP="009910E8">
      <w:r>
        <w:separator/>
      </w:r>
    </w:p>
  </w:endnote>
  <w:endnote w:type="continuationSeparator" w:id="0">
    <w:p w14:paraId="00746624" w14:textId="77777777" w:rsidR="000F6CEF" w:rsidRDefault="000F6CEF" w:rsidP="009910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Univers (W1)">
    <w:altName w:val="Arial"/>
    <w:panose1 w:val="00000000000000000000"/>
    <w:charset w:val="00"/>
    <w:family w:val="swiss"/>
    <w:notTrueType/>
    <w:pitch w:val="variable"/>
    <w:sig w:usb0="00000003" w:usb1="00000000" w:usb2="00000000" w:usb3="00000000" w:csb0="00000001"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rutiger LT 65 Bold">
    <w:altName w:val="Calibri"/>
    <w:panose1 w:val="00000000000000000000"/>
    <w:charset w:val="00"/>
    <w:family w:val="swiss"/>
    <w:notTrueType/>
    <w:pitch w:val="default"/>
    <w:sig w:usb0="00000003" w:usb1="00000000" w:usb2="00000000" w:usb3="00000000" w:csb0="00000001" w:csb1="00000000"/>
  </w:font>
  <w:font w:name="Frutiger LT 45 Light">
    <w:altName w:val="Calibri"/>
    <w:panose1 w:val="00000000000000000000"/>
    <w:charset w:val="00"/>
    <w:family w:val="swiss"/>
    <w:notTrueType/>
    <w:pitch w:val="default"/>
    <w:sig w:usb0="00000003" w:usb1="00000000" w:usb2="00000000" w:usb3="00000000" w:csb0="00000001" w:csb1="00000000"/>
  </w:font>
  <w:font w:name="Gotham Bold">
    <w:panose1 w:val="00000000000000000000"/>
    <w:charset w:val="00"/>
    <w:family w:val="modern"/>
    <w:notTrueType/>
    <w:pitch w:val="variable"/>
    <w:sig w:usb0="A10000FF" w:usb1="4000005B" w:usb2="00000000" w:usb3="00000000" w:csb0="0000009B" w:csb1="00000000"/>
  </w:font>
  <w:font w:name="Gotham Light">
    <w:altName w:val="Arial"/>
    <w:panose1 w:val="00000000000000000000"/>
    <w:charset w:val="00"/>
    <w:family w:val="modern"/>
    <w:notTrueType/>
    <w:pitch w:val="variable"/>
    <w:sig w:usb0="A10000FF" w:usb1="4000005B" w:usb2="00000000" w:usb3="00000000" w:csb0="0000009B" w:csb1="00000000"/>
  </w:font>
  <w:font w:name="Gotham Medium">
    <w:altName w:val="Arial"/>
    <w:panose1 w:val="00000000000000000000"/>
    <w:charset w:val="00"/>
    <w:family w:val="modern"/>
    <w:notTrueType/>
    <w:pitch w:val="variable"/>
    <w:sig w:usb0="A10000FF" w:usb1="4000005B" w:usb2="00000000" w:usb3="00000000" w:csb0="0000009B" w:csb1="00000000"/>
  </w:font>
  <w:font w:name="Gotham Book">
    <w:altName w:val="Arial"/>
    <w:panose1 w:val="00000000000000000000"/>
    <w:charset w:val="00"/>
    <w:family w:val="modern"/>
    <w:notTrueType/>
    <w:pitch w:val="variable"/>
    <w:sig w:usb0="A10000FF" w:usb1="4000005B" w:usb2="00000000" w:usb3="00000000" w:csb0="0000009B" w:csb1="00000000"/>
  </w:font>
  <w:font w:name="Cambria">
    <w:panose1 w:val="02040503050406030204"/>
    <w:charset w:val="00"/>
    <w:family w:val="roman"/>
    <w:pitch w:val="variable"/>
    <w:sig w:usb0="E00006FF" w:usb1="420024FF" w:usb2="02000000"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C5525" w14:textId="77777777" w:rsidR="00937071" w:rsidRDefault="00937071" w:rsidP="009910E8">
    <w:pPr>
      <w:pStyle w:val="Footer"/>
    </w:pPr>
    <w:r>
      <w:rPr>
        <w:noProof/>
      </w:rPr>
      <w:drawing>
        <wp:anchor distT="0" distB="0" distL="114300" distR="114300" simplePos="0" relativeHeight="251659264" behindDoc="1" locked="0" layoutInCell="1" allowOverlap="1" wp14:anchorId="3BBACBE3" wp14:editId="5E8BD74F">
          <wp:simplePos x="0" y="0"/>
          <wp:positionH relativeFrom="page">
            <wp:posOffset>0</wp:posOffset>
          </wp:positionH>
          <wp:positionV relativeFrom="paragraph">
            <wp:posOffset>291053</wp:posOffset>
          </wp:positionV>
          <wp:extent cx="7772400" cy="455839"/>
          <wp:effectExtent l="0" t="0" r="0" b="1905"/>
          <wp:wrapSquare wrapText="bothSides"/>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455839"/>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134611" w14:textId="77777777" w:rsidR="000F6CEF" w:rsidRDefault="000F6CEF" w:rsidP="009910E8">
      <w:r>
        <w:separator/>
      </w:r>
    </w:p>
  </w:footnote>
  <w:footnote w:type="continuationSeparator" w:id="0">
    <w:p w14:paraId="31C9CA66" w14:textId="77777777" w:rsidR="000F6CEF" w:rsidRDefault="000F6CEF" w:rsidP="009910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B8F95" w14:textId="77777777" w:rsidR="00937071" w:rsidRPr="00AE4C46" w:rsidRDefault="002B17D6" w:rsidP="00AE4C46">
    <w:pPr>
      <w:pStyle w:val="Header"/>
      <w:spacing w:after="0"/>
      <w:ind w:left="-360"/>
      <w:rPr>
        <w:rFonts w:ascii="Calibri" w:hAnsi="Calibri"/>
        <w:b/>
        <w:noProof/>
        <w:color w:val="FFFFFF" w:themeColor="background1"/>
        <w:sz w:val="56"/>
        <w:szCs w:val="56"/>
      </w:rPr>
    </w:pPr>
    <w:r w:rsidRPr="002B17D6">
      <w:rPr>
        <w:rFonts w:ascii="Calibri" w:hAnsi="Calibri"/>
        <w:b/>
        <w:noProof/>
        <w:color w:val="FFFFFF" w:themeColor="background1"/>
        <w:sz w:val="56"/>
        <w:szCs w:val="56"/>
      </w:rPr>
      <mc:AlternateContent>
        <mc:Choice Requires="wps">
          <w:drawing>
            <wp:anchor distT="0" distB="0" distL="114300" distR="114300" simplePos="0" relativeHeight="251663360" behindDoc="0" locked="0" layoutInCell="1" allowOverlap="1" wp14:anchorId="0C7739CE" wp14:editId="54F13FD1">
              <wp:simplePos x="0" y="0"/>
              <wp:positionH relativeFrom="column">
                <wp:posOffset>-676910</wp:posOffset>
              </wp:positionH>
              <wp:positionV relativeFrom="paragraph">
                <wp:posOffset>43815</wp:posOffset>
              </wp:positionV>
              <wp:extent cx="5762625" cy="1403985"/>
              <wp:effectExtent l="0" t="0" r="0"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3985"/>
                      </a:xfrm>
                      <a:prstGeom prst="rect">
                        <a:avLst/>
                      </a:prstGeom>
                      <a:noFill/>
                      <a:ln w="9525">
                        <a:noFill/>
                        <a:miter lim="800000"/>
                        <a:headEnd/>
                        <a:tailEnd/>
                      </a:ln>
                    </wps:spPr>
                    <wps:txbx>
                      <w:txbxContent>
                        <w:p w14:paraId="20A86ADA" w14:textId="658F449E" w:rsidR="002B17D6" w:rsidRPr="00E17458" w:rsidRDefault="00E17458" w:rsidP="002B17D6">
                          <w:pPr>
                            <w:spacing w:after="0" w:line="216" w:lineRule="auto"/>
                            <w:rPr>
                              <w:b/>
                              <w:color w:val="FFFFFF" w:themeColor="background1"/>
                              <w:sz w:val="56"/>
                              <w:szCs w:val="56"/>
                            </w:rPr>
                          </w:pPr>
                          <w:r w:rsidRPr="00E17458">
                            <w:rPr>
                              <w:b/>
                              <w:color w:val="FFFFFF" w:themeColor="background1"/>
                              <w:sz w:val="56"/>
                              <w:szCs w:val="56"/>
                            </w:rPr>
                            <w:t xml:space="preserve">Use of </w:t>
                          </w:r>
                          <w:r w:rsidR="007204A7">
                            <w:rPr>
                              <w:b/>
                              <w:color w:val="FFFFFF" w:themeColor="background1"/>
                              <w:sz w:val="56"/>
                              <w:szCs w:val="56"/>
                            </w:rPr>
                            <w:t>Camera485 with XLink-500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C7739CE" id="_x0000_t202" coordsize="21600,21600" o:spt="202" path="m,l,21600r21600,l21600,xe">
              <v:stroke joinstyle="miter"/>
              <v:path gradientshapeok="t" o:connecttype="rect"/>
            </v:shapetype>
            <v:shape id="Text Box 2" o:spid="_x0000_s1026" type="#_x0000_t202" style="position:absolute;left:0;text-align:left;margin-left:-53.3pt;margin-top:3.45pt;width:453.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" filled="f" stroked="f">
              <v:textbox style="mso-fit-shape-to-text:t">
                <w:txbxContent>
                  <w:p w14:paraId="20A86ADA" w14:textId="658F449E" w:rsidR="002B17D6" w:rsidRPr="00E17458" w:rsidRDefault="00E17458" w:rsidP="002B17D6">
                    <w:pPr>
                      <w:spacing w:after="0" w:line="216" w:lineRule="auto"/>
                      <w:rPr>
                        <w:b/>
                        <w:color w:val="FFFFFF" w:themeColor="background1"/>
                        <w:sz w:val="56"/>
                        <w:szCs w:val="56"/>
                      </w:rPr>
                    </w:pPr>
                    <w:r w:rsidRPr="00E17458">
                      <w:rPr>
                        <w:b/>
                        <w:color w:val="FFFFFF" w:themeColor="background1"/>
                        <w:sz w:val="56"/>
                        <w:szCs w:val="56"/>
                      </w:rPr>
                      <w:t xml:space="preserve">Use of </w:t>
                    </w:r>
                    <w:r w:rsidR="007204A7">
                      <w:rPr>
                        <w:b/>
                        <w:color w:val="FFFFFF" w:themeColor="background1"/>
                        <w:sz w:val="56"/>
                        <w:szCs w:val="56"/>
                      </w:rPr>
                      <w:t>Camera485 with XLink-500</w:t>
                    </w:r>
                  </w:p>
                </w:txbxContent>
              </v:textbox>
              <w10:wrap type="square"/>
            </v:shape>
          </w:pict>
        </mc:Fallback>
      </mc:AlternateContent>
    </w:r>
    <w:r w:rsidRPr="00017D27">
      <w:rPr>
        <w:noProof/>
        <w:color w:val="FFFFFF" w:themeColor="background1"/>
      </w:rPr>
      <w:drawing>
        <wp:anchor distT="0" distB="0" distL="114300" distR="114300" simplePos="0" relativeHeight="251661312" behindDoc="0" locked="0" layoutInCell="1" allowOverlap="1" wp14:anchorId="462A26AB" wp14:editId="5A1A3D9E">
          <wp:simplePos x="0" y="0"/>
          <wp:positionH relativeFrom="column">
            <wp:posOffset>-1143000</wp:posOffset>
          </wp:positionH>
          <wp:positionV relativeFrom="paragraph">
            <wp:posOffset>-365760</wp:posOffset>
          </wp:positionV>
          <wp:extent cx="7772400" cy="1595755"/>
          <wp:effectExtent l="0" t="0" r="0"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NotesBann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2400" cy="1595755"/>
                  </a:xfrm>
                  <a:prstGeom prst="rect">
                    <a:avLst/>
                  </a:prstGeom>
                </pic:spPr>
              </pic:pic>
            </a:graphicData>
          </a:graphic>
          <wp14:sizeRelH relativeFrom="page">
            <wp14:pctWidth>0</wp14:pctWidth>
          </wp14:sizeRelH>
          <wp14:sizeRelV relativeFrom="page">
            <wp14:pctHeight>0</wp14:pctHeight>
          </wp14:sizeRelV>
        </wp:anchor>
      </w:drawing>
    </w:r>
    <w:r w:rsidR="00937071" w:rsidRPr="00AE4C46">
      <w:rPr>
        <w:rFonts w:ascii="Calibri" w:hAnsi="Calibri"/>
        <w:b/>
        <w:noProof/>
        <w:color w:val="FFFFFF" w:themeColor="background1"/>
        <w:sz w:val="56"/>
        <w:szCs w:val="56"/>
      </w:rPr>
      <w:t xml:space="preserve">AquaTemp   </w:t>
    </w:r>
  </w:p>
  <w:p w14:paraId="26A02E88" w14:textId="77777777" w:rsidR="00937071" w:rsidRPr="00AE4C46" w:rsidRDefault="00937071" w:rsidP="00AE4C46">
    <w:pPr>
      <w:pStyle w:val="Header"/>
      <w:ind w:left="-360"/>
      <w:rPr>
        <w:rFonts w:ascii="Calibri" w:hAnsi="Calibri"/>
        <w:b/>
        <w:color w:val="FFFFFF" w:themeColor="background1"/>
        <w:sz w:val="56"/>
        <w:szCs w:val="56"/>
      </w:rPr>
    </w:pPr>
    <w:r w:rsidRPr="00AE4C46">
      <w:rPr>
        <w:rFonts w:ascii="Calibri" w:hAnsi="Calibri"/>
        <w:b/>
        <w:noProof/>
        <w:color w:val="FFFFFF" w:themeColor="background1"/>
        <w:sz w:val="56"/>
        <w:szCs w:val="56"/>
      </w:rPr>
      <w:t>Submersible Temperature Sensor</w:t>
    </w:r>
  </w:p>
  <w:p w14:paraId="6A25E45B" w14:textId="77777777" w:rsidR="00937071" w:rsidRDefault="00937071" w:rsidP="009910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DE8AA" w14:textId="32E74742" w:rsidR="00937071" w:rsidRPr="00272027" w:rsidRDefault="00937071" w:rsidP="00384FD6">
    <w:pPr>
      <w:spacing w:after="0"/>
    </w:pPr>
    <w:r w:rsidRPr="00AD387F">
      <w:rPr>
        <w:rFonts w:cs="Gotham Bold"/>
        <w:b/>
        <w:color w:val="005C97"/>
        <w:sz w:val="20"/>
      </w:rPr>
      <w:t>S</w:t>
    </w:r>
    <w:r w:rsidR="00384FD6">
      <w:rPr>
        <w:rFonts w:cs="Gotham Bold"/>
        <w:b/>
        <w:color w:val="005C97"/>
        <w:sz w:val="20"/>
      </w:rPr>
      <w:t>utr</w:t>
    </w:r>
    <w:r w:rsidR="00384FD6" w:rsidRPr="006D7C0C">
      <w:rPr>
        <w:rFonts w:cs="Gotham Bold"/>
        <w:b/>
        <w:color w:val="005C97"/>
        <w:sz w:val="20"/>
      </w:rPr>
      <w:t>on Corporation</w:t>
    </w:r>
    <w:r w:rsidR="00384FD6" w:rsidRPr="006D7C0C">
      <w:rPr>
        <w:rFonts w:cs="Gotham Bold"/>
        <w:b/>
        <w:color w:val="005C97"/>
        <w:sz w:val="20"/>
      </w:rPr>
      <w:tab/>
    </w:r>
    <w:r w:rsidR="00FD7E61" w:rsidRPr="006D7C0C">
      <w:rPr>
        <w:b/>
        <w:color w:val="005C97"/>
        <w:sz w:val="20"/>
      </w:rPr>
      <w:t xml:space="preserve">Using </w:t>
    </w:r>
    <w:r w:rsidR="007204A7">
      <w:rPr>
        <w:rFonts w:cs="Corbel"/>
        <w:b/>
        <w:color w:val="005C97"/>
        <w:sz w:val="20"/>
      </w:rPr>
      <w:t>Camera485 with the XLInk-500</w:t>
    </w:r>
    <w:r w:rsidR="00FD7E61" w:rsidRPr="006D7C0C">
      <w:rPr>
        <w:rFonts w:ascii="Corbel" w:hAnsi="Corbel" w:cs="Corbel"/>
        <w:sz w:val="20"/>
      </w:rPr>
      <w:t xml:space="preserve"> </w:t>
    </w:r>
    <w:r w:rsidRPr="006D7C0C">
      <w:rPr>
        <w:rFonts w:cs="Gotham Bold"/>
        <w:b/>
        <w:color w:val="005C97"/>
        <w:sz w:val="20"/>
      </w:rPr>
      <w:t xml:space="preserve">    </w:t>
    </w:r>
    <w:r w:rsidR="0003403C">
      <w:rPr>
        <w:rFonts w:cs="Gotham Bold"/>
        <w:b/>
        <w:color w:val="005C97"/>
        <w:sz w:val="20"/>
      </w:rPr>
      <w:tab/>
    </w:r>
    <w:r w:rsidR="0003403C">
      <w:rPr>
        <w:rFonts w:cs="Gotham Bold"/>
        <w:b/>
        <w:color w:val="005C97"/>
        <w:sz w:val="20"/>
      </w:rPr>
      <w:fldChar w:fldCharType="begin"/>
    </w:r>
    <w:r w:rsidR="0003403C">
      <w:rPr>
        <w:rFonts w:cs="Gotham Bold"/>
        <w:b/>
        <w:color w:val="005C97"/>
        <w:sz w:val="20"/>
      </w:rPr>
      <w:instrText xml:space="preserve"> DATE \@ "M/d/yyyy" </w:instrText>
    </w:r>
    <w:r w:rsidR="0003403C">
      <w:rPr>
        <w:rFonts w:cs="Gotham Bold"/>
        <w:b/>
        <w:color w:val="005C97"/>
        <w:sz w:val="20"/>
      </w:rPr>
      <w:fldChar w:fldCharType="separate"/>
    </w:r>
    <w:r w:rsidR="00F37114">
      <w:rPr>
        <w:rFonts w:cs="Gotham Bold"/>
        <w:b/>
        <w:noProof/>
        <w:color w:val="005C97"/>
        <w:sz w:val="20"/>
      </w:rPr>
      <w:t>5/11/2021</w:t>
    </w:r>
    <w:r w:rsidR="0003403C">
      <w:rPr>
        <w:rFonts w:cs="Gotham Bold"/>
        <w:b/>
        <w:color w:val="005C97"/>
        <w:sz w:val="20"/>
      </w:rPr>
      <w:fldChar w:fldCharType="end"/>
    </w:r>
    <w:r w:rsidR="00AC3590">
      <w:rPr>
        <w:rFonts w:cs="Gotham Bold"/>
        <w:b/>
        <w:color w:val="005C97"/>
        <w:sz w:val="20"/>
      </w:rPr>
      <w:tab/>
    </w:r>
    <w:r w:rsidR="006D7C0C">
      <w:rPr>
        <w:rFonts w:cs="Gotham Bold"/>
        <w:b/>
        <w:color w:val="005C97"/>
        <w:sz w:val="20"/>
      </w:rPr>
      <w:tab/>
    </w:r>
    <w:r>
      <w:rPr>
        <w:rFonts w:cs="Gotham Bold"/>
        <w:b/>
        <w:color w:val="005C97"/>
        <w:sz w:val="20"/>
      </w:rPr>
      <w:t xml:space="preserve">pg. </w:t>
    </w:r>
    <w:r w:rsidRPr="00AD387F">
      <w:rPr>
        <w:rFonts w:cs="Gotham Bold"/>
        <w:b/>
        <w:color w:val="005C97"/>
        <w:sz w:val="20"/>
      </w:rPr>
      <w:fldChar w:fldCharType="begin"/>
    </w:r>
    <w:r w:rsidRPr="00AD387F">
      <w:rPr>
        <w:rFonts w:cs="Gotham Bold"/>
        <w:b/>
        <w:color w:val="005C97"/>
        <w:sz w:val="20"/>
      </w:rPr>
      <w:instrText xml:space="preserve"> PAGE   \* MERGEFORMAT </w:instrText>
    </w:r>
    <w:r w:rsidRPr="00AD387F">
      <w:rPr>
        <w:rFonts w:cs="Gotham Bold"/>
        <w:b/>
        <w:color w:val="005C97"/>
        <w:sz w:val="20"/>
      </w:rPr>
      <w:fldChar w:fldCharType="separate"/>
    </w:r>
    <w:r w:rsidR="00D72F49">
      <w:rPr>
        <w:rFonts w:cs="Gotham Bold"/>
        <w:b/>
        <w:noProof/>
        <w:color w:val="005C97"/>
        <w:sz w:val="20"/>
      </w:rPr>
      <w:t>4</w:t>
    </w:r>
    <w:r w:rsidRPr="00AD387F">
      <w:rPr>
        <w:rFonts w:cs="Gotham Bold"/>
        <w:b/>
        <w:noProof/>
        <w:color w:val="005C97"/>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64864"/>
    <w:multiLevelType w:val="hybridMultilevel"/>
    <w:tmpl w:val="F8FEDBB0"/>
    <w:lvl w:ilvl="0" w:tplc="E26CC936">
      <w:start w:val="1"/>
      <w:numFmt w:val="decimal"/>
      <w:pStyle w:val="Heading1"/>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5463A5"/>
    <w:multiLevelType w:val="hybridMultilevel"/>
    <w:tmpl w:val="DBB0A2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FB0BE9"/>
    <w:multiLevelType w:val="hybridMultilevel"/>
    <w:tmpl w:val="10746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4F4696E">
      <w:numFmt w:val="bullet"/>
      <w:lvlText w:val="-"/>
      <w:lvlJc w:val="left"/>
      <w:pPr>
        <w:ind w:left="2880" w:hanging="360"/>
      </w:pPr>
      <w:rPr>
        <w:rFonts w:ascii="Calibri" w:eastAsia="Times New Roman"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349FD"/>
    <w:multiLevelType w:val="hybridMultilevel"/>
    <w:tmpl w:val="86C01D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A25304"/>
    <w:multiLevelType w:val="hybridMultilevel"/>
    <w:tmpl w:val="362A3BCC"/>
    <w:lvl w:ilvl="0" w:tplc="1B0E53C6">
      <w:start w:val="25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8F5B3E"/>
    <w:multiLevelType w:val="hybridMultilevel"/>
    <w:tmpl w:val="588411F0"/>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15:restartNumberingAfterBreak="0">
    <w:nsid w:val="22315F91"/>
    <w:multiLevelType w:val="hybridMultilevel"/>
    <w:tmpl w:val="FC5E46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2D754F2"/>
    <w:multiLevelType w:val="hybridMultilevel"/>
    <w:tmpl w:val="2458BD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3C276D5"/>
    <w:multiLevelType w:val="hybridMultilevel"/>
    <w:tmpl w:val="F5BE2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7A1E32"/>
    <w:multiLevelType w:val="hybridMultilevel"/>
    <w:tmpl w:val="83DAD3C6"/>
    <w:lvl w:ilvl="0" w:tplc="E1C858F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1C4A78"/>
    <w:multiLevelType w:val="hybridMultilevel"/>
    <w:tmpl w:val="646E2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796A69"/>
    <w:multiLevelType w:val="hybridMultilevel"/>
    <w:tmpl w:val="FB8AA06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3BBD13E0"/>
    <w:multiLevelType w:val="hybridMultilevel"/>
    <w:tmpl w:val="52282F2E"/>
    <w:lvl w:ilvl="0" w:tplc="16921E34">
      <w:start w:val="1"/>
      <w:numFmt w:val="bullet"/>
      <w:lvlText w:val=""/>
      <w:lvlJc w:val="left"/>
      <w:pPr>
        <w:tabs>
          <w:tab w:val="num" w:pos="360"/>
        </w:tabs>
        <w:ind w:left="360" w:hanging="360"/>
      </w:pPr>
      <w:rPr>
        <w:rFonts w:ascii="Symbol" w:hAnsi="Symbol" w:cs="Times New Roman"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D7494A"/>
    <w:multiLevelType w:val="hybridMultilevel"/>
    <w:tmpl w:val="DFFC627E"/>
    <w:lvl w:ilvl="0" w:tplc="6B5C2FEA">
      <w:start w:val="1"/>
      <w:numFmt w:val="bullet"/>
      <w:lvlText w:val="}"/>
      <w:lvlJc w:val="left"/>
      <w:pPr>
        <w:ind w:left="720" w:hanging="360"/>
      </w:pPr>
      <w:rPr>
        <w:rFonts w:ascii="Wingdings 3" w:hAnsi="Wingdings 3" w:hint="default"/>
        <w:caps w:val="0"/>
        <w:strike w:val="0"/>
        <w:dstrike w:val="0"/>
        <w:vanish w:val="0"/>
        <w:color w:val="0070C0"/>
        <w:sz w:val="2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60435D"/>
    <w:multiLevelType w:val="hybridMultilevel"/>
    <w:tmpl w:val="287A14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59D6986"/>
    <w:multiLevelType w:val="hybridMultilevel"/>
    <w:tmpl w:val="A60E056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02C5F9A"/>
    <w:multiLevelType w:val="hybridMultilevel"/>
    <w:tmpl w:val="C4A48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A4575E"/>
    <w:multiLevelType w:val="hybridMultilevel"/>
    <w:tmpl w:val="FFB2F32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35818CC"/>
    <w:multiLevelType w:val="hybridMultilevel"/>
    <w:tmpl w:val="1DF00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C53FA5"/>
    <w:multiLevelType w:val="hybridMultilevel"/>
    <w:tmpl w:val="AB9E4A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EE5646"/>
    <w:multiLevelType w:val="hybridMultilevel"/>
    <w:tmpl w:val="63C6FD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193CB5"/>
    <w:multiLevelType w:val="hybridMultilevel"/>
    <w:tmpl w:val="511C1EE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5E911A05"/>
    <w:multiLevelType w:val="hybridMultilevel"/>
    <w:tmpl w:val="EBA6C6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5970676"/>
    <w:multiLevelType w:val="hybridMultilevel"/>
    <w:tmpl w:val="E81C29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E876D0"/>
    <w:multiLevelType w:val="hybridMultilevel"/>
    <w:tmpl w:val="FF227E56"/>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15"/>
  </w:num>
  <w:num w:numId="2">
    <w:abstractNumId w:val="17"/>
  </w:num>
  <w:num w:numId="3">
    <w:abstractNumId w:val="12"/>
  </w:num>
  <w:num w:numId="4">
    <w:abstractNumId w:val="4"/>
  </w:num>
  <w:num w:numId="5">
    <w:abstractNumId w:val="3"/>
  </w:num>
  <w:num w:numId="6">
    <w:abstractNumId w:val="18"/>
  </w:num>
  <w:num w:numId="7">
    <w:abstractNumId w:val="8"/>
  </w:num>
  <w:num w:numId="8">
    <w:abstractNumId w:val="20"/>
  </w:num>
  <w:num w:numId="9">
    <w:abstractNumId w:val="23"/>
  </w:num>
  <w:num w:numId="10">
    <w:abstractNumId w:val="21"/>
  </w:num>
  <w:num w:numId="11">
    <w:abstractNumId w:val="11"/>
  </w:num>
  <w:num w:numId="12">
    <w:abstractNumId w:val="24"/>
  </w:num>
  <w:num w:numId="13">
    <w:abstractNumId w:val="6"/>
  </w:num>
  <w:num w:numId="14">
    <w:abstractNumId w:val="16"/>
  </w:num>
  <w:num w:numId="15">
    <w:abstractNumId w:val="0"/>
  </w:num>
  <w:num w:numId="16">
    <w:abstractNumId w:val="13"/>
  </w:num>
  <w:num w:numId="17">
    <w:abstractNumId w:val="9"/>
  </w:num>
  <w:num w:numId="18">
    <w:abstractNumId w:val="10"/>
  </w:num>
  <w:num w:numId="19">
    <w:abstractNumId w:val="2"/>
  </w:num>
  <w:num w:numId="20">
    <w:abstractNumId w:val="14"/>
  </w:num>
  <w:num w:numId="21">
    <w:abstractNumId w:val="1"/>
  </w:num>
  <w:num w:numId="22">
    <w:abstractNumId w:val="7"/>
  </w:num>
  <w:num w:numId="23">
    <w:abstractNumId w:val="19"/>
  </w:num>
  <w:num w:numId="24">
    <w:abstractNumId w:val="22"/>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intFractionalCharacterWidth/>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4A7"/>
    <w:rsid w:val="00000519"/>
    <w:rsid w:val="00004C3C"/>
    <w:rsid w:val="00005FB9"/>
    <w:rsid w:val="00006CC5"/>
    <w:rsid w:val="00007EF8"/>
    <w:rsid w:val="00011743"/>
    <w:rsid w:val="00012490"/>
    <w:rsid w:val="00013246"/>
    <w:rsid w:val="00014003"/>
    <w:rsid w:val="00014399"/>
    <w:rsid w:val="0001457A"/>
    <w:rsid w:val="00014B54"/>
    <w:rsid w:val="00016F68"/>
    <w:rsid w:val="0001786B"/>
    <w:rsid w:val="00017EBD"/>
    <w:rsid w:val="000211B2"/>
    <w:rsid w:val="0002492E"/>
    <w:rsid w:val="00025A70"/>
    <w:rsid w:val="00025AB8"/>
    <w:rsid w:val="00026EC3"/>
    <w:rsid w:val="00027573"/>
    <w:rsid w:val="000338A8"/>
    <w:rsid w:val="0003403C"/>
    <w:rsid w:val="0003408F"/>
    <w:rsid w:val="00034574"/>
    <w:rsid w:val="000371E8"/>
    <w:rsid w:val="00041DC0"/>
    <w:rsid w:val="0004441D"/>
    <w:rsid w:val="000444EE"/>
    <w:rsid w:val="00045517"/>
    <w:rsid w:val="00045AFB"/>
    <w:rsid w:val="00051BF7"/>
    <w:rsid w:val="0005541F"/>
    <w:rsid w:val="000570B8"/>
    <w:rsid w:val="00057327"/>
    <w:rsid w:val="000573C7"/>
    <w:rsid w:val="00057F2A"/>
    <w:rsid w:val="0006270C"/>
    <w:rsid w:val="00064335"/>
    <w:rsid w:val="00064661"/>
    <w:rsid w:val="00064B67"/>
    <w:rsid w:val="00065B1C"/>
    <w:rsid w:val="00071A00"/>
    <w:rsid w:val="00073C4D"/>
    <w:rsid w:val="00075D00"/>
    <w:rsid w:val="00080AE3"/>
    <w:rsid w:val="000818B0"/>
    <w:rsid w:val="000831E5"/>
    <w:rsid w:val="000842D0"/>
    <w:rsid w:val="00085DDF"/>
    <w:rsid w:val="00091970"/>
    <w:rsid w:val="00094AD1"/>
    <w:rsid w:val="00094EFE"/>
    <w:rsid w:val="00094F80"/>
    <w:rsid w:val="000A0345"/>
    <w:rsid w:val="000A1AE4"/>
    <w:rsid w:val="000A38AC"/>
    <w:rsid w:val="000A554D"/>
    <w:rsid w:val="000A613B"/>
    <w:rsid w:val="000A73F3"/>
    <w:rsid w:val="000A76F5"/>
    <w:rsid w:val="000A78B2"/>
    <w:rsid w:val="000A7970"/>
    <w:rsid w:val="000B073B"/>
    <w:rsid w:val="000B21DC"/>
    <w:rsid w:val="000B2654"/>
    <w:rsid w:val="000B2D7B"/>
    <w:rsid w:val="000B3D17"/>
    <w:rsid w:val="000B400F"/>
    <w:rsid w:val="000B4CD3"/>
    <w:rsid w:val="000B5C12"/>
    <w:rsid w:val="000B7C4A"/>
    <w:rsid w:val="000C104D"/>
    <w:rsid w:val="000C2649"/>
    <w:rsid w:val="000C2806"/>
    <w:rsid w:val="000C46F6"/>
    <w:rsid w:val="000C6097"/>
    <w:rsid w:val="000D1133"/>
    <w:rsid w:val="000D32C5"/>
    <w:rsid w:val="000D3544"/>
    <w:rsid w:val="000D3EDD"/>
    <w:rsid w:val="000D5556"/>
    <w:rsid w:val="000D5A5B"/>
    <w:rsid w:val="000D74DA"/>
    <w:rsid w:val="000D7583"/>
    <w:rsid w:val="000D7AFC"/>
    <w:rsid w:val="000E3617"/>
    <w:rsid w:val="000E59A7"/>
    <w:rsid w:val="000E62FB"/>
    <w:rsid w:val="000E6989"/>
    <w:rsid w:val="000F105E"/>
    <w:rsid w:val="000F6CEF"/>
    <w:rsid w:val="000F785D"/>
    <w:rsid w:val="001003C4"/>
    <w:rsid w:val="001016D6"/>
    <w:rsid w:val="001021B8"/>
    <w:rsid w:val="00106427"/>
    <w:rsid w:val="00106F3E"/>
    <w:rsid w:val="00107270"/>
    <w:rsid w:val="001075D1"/>
    <w:rsid w:val="001143BD"/>
    <w:rsid w:val="0011496A"/>
    <w:rsid w:val="00115851"/>
    <w:rsid w:val="00117129"/>
    <w:rsid w:val="001200E5"/>
    <w:rsid w:val="00120148"/>
    <w:rsid w:val="00121007"/>
    <w:rsid w:val="001210BD"/>
    <w:rsid w:val="00121519"/>
    <w:rsid w:val="00121D7A"/>
    <w:rsid w:val="0012312C"/>
    <w:rsid w:val="00123CEF"/>
    <w:rsid w:val="00124614"/>
    <w:rsid w:val="00124E92"/>
    <w:rsid w:val="00125982"/>
    <w:rsid w:val="001267ED"/>
    <w:rsid w:val="00126E03"/>
    <w:rsid w:val="00127302"/>
    <w:rsid w:val="00127946"/>
    <w:rsid w:val="00127FC4"/>
    <w:rsid w:val="001300CF"/>
    <w:rsid w:val="00132B0D"/>
    <w:rsid w:val="0013473A"/>
    <w:rsid w:val="0013580E"/>
    <w:rsid w:val="00137136"/>
    <w:rsid w:val="00140A97"/>
    <w:rsid w:val="001412BE"/>
    <w:rsid w:val="0014323F"/>
    <w:rsid w:val="00144D96"/>
    <w:rsid w:val="001456F3"/>
    <w:rsid w:val="00146091"/>
    <w:rsid w:val="00146CFB"/>
    <w:rsid w:val="00147F1E"/>
    <w:rsid w:val="001503BF"/>
    <w:rsid w:val="00151232"/>
    <w:rsid w:val="00156040"/>
    <w:rsid w:val="0015673A"/>
    <w:rsid w:val="00161905"/>
    <w:rsid w:val="00161A23"/>
    <w:rsid w:val="001634B4"/>
    <w:rsid w:val="001646D2"/>
    <w:rsid w:val="00165CD8"/>
    <w:rsid w:val="001661FB"/>
    <w:rsid w:val="00171F93"/>
    <w:rsid w:val="00172D9E"/>
    <w:rsid w:val="0017403B"/>
    <w:rsid w:val="001740B9"/>
    <w:rsid w:val="00174C8B"/>
    <w:rsid w:val="00174FF7"/>
    <w:rsid w:val="00175696"/>
    <w:rsid w:val="001775DF"/>
    <w:rsid w:val="001829B7"/>
    <w:rsid w:val="001847B8"/>
    <w:rsid w:val="00184E42"/>
    <w:rsid w:val="00186057"/>
    <w:rsid w:val="001865D1"/>
    <w:rsid w:val="00193B5D"/>
    <w:rsid w:val="0019550B"/>
    <w:rsid w:val="00195930"/>
    <w:rsid w:val="0019611E"/>
    <w:rsid w:val="001968C9"/>
    <w:rsid w:val="00196CE0"/>
    <w:rsid w:val="001A365C"/>
    <w:rsid w:val="001A40D1"/>
    <w:rsid w:val="001A420F"/>
    <w:rsid w:val="001A4921"/>
    <w:rsid w:val="001A5301"/>
    <w:rsid w:val="001A591E"/>
    <w:rsid w:val="001A689B"/>
    <w:rsid w:val="001A7C3F"/>
    <w:rsid w:val="001B00CA"/>
    <w:rsid w:val="001B0DA7"/>
    <w:rsid w:val="001B6977"/>
    <w:rsid w:val="001B718B"/>
    <w:rsid w:val="001B71EF"/>
    <w:rsid w:val="001B7965"/>
    <w:rsid w:val="001C0A1B"/>
    <w:rsid w:val="001C3000"/>
    <w:rsid w:val="001C5E3B"/>
    <w:rsid w:val="001D06F7"/>
    <w:rsid w:val="001D1FEF"/>
    <w:rsid w:val="001D5BAB"/>
    <w:rsid w:val="001D649F"/>
    <w:rsid w:val="001E0F00"/>
    <w:rsid w:val="001E1893"/>
    <w:rsid w:val="001E1AB6"/>
    <w:rsid w:val="001E2DD0"/>
    <w:rsid w:val="001E3043"/>
    <w:rsid w:val="001E39E4"/>
    <w:rsid w:val="001E562F"/>
    <w:rsid w:val="001E56CD"/>
    <w:rsid w:val="001E57E0"/>
    <w:rsid w:val="001E5F40"/>
    <w:rsid w:val="001E7A1E"/>
    <w:rsid w:val="001F0F0C"/>
    <w:rsid w:val="001F1949"/>
    <w:rsid w:val="001F3031"/>
    <w:rsid w:val="001F4A8E"/>
    <w:rsid w:val="001F6CE6"/>
    <w:rsid w:val="00200B0D"/>
    <w:rsid w:val="00201B8C"/>
    <w:rsid w:val="002027AB"/>
    <w:rsid w:val="00204E1A"/>
    <w:rsid w:val="00205080"/>
    <w:rsid w:val="0020555B"/>
    <w:rsid w:val="00205754"/>
    <w:rsid w:val="002057ED"/>
    <w:rsid w:val="002061E6"/>
    <w:rsid w:val="00210078"/>
    <w:rsid w:val="00212CB2"/>
    <w:rsid w:val="00213029"/>
    <w:rsid w:val="002131C4"/>
    <w:rsid w:val="00214113"/>
    <w:rsid w:val="00214CE7"/>
    <w:rsid w:val="00215297"/>
    <w:rsid w:val="002152A6"/>
    <w:rsid w:val="00217258"/>
    <w:rsid w:val="002173AC"/>
    <w:rsid w:val="00221BB4"/>
    <w:rsid w:val="00223795"/>
    <w:rsid w:val="00223E80"/>
    <w:rsid w:val="00224C99"/>
    <w:rsid w:val="00227E2B"/>
    <w:rsid w:val="00231EB1"/>
    <w:rsid w:val="00233391"/>
    <w:rsid w:val="0023388E"/>
    <w:rsid w:val="00233A27"/>
    <w:rsid w:val="00234950"/>
    <w:rsid w:val="00236FC9"/>
    <w:rsid w:val="00241BEA"/>
    <w:rsid w:val="00241F3B"/>
    <w:rsid w:val="002434E4"/>
    <w:rsid w:val="00243D61"/>
    <w:rsid w:val="002455EB"/>
    <w:rsid w:val="00247815"/>
    <w:rsid w:val="0025041E"/>
    <w:rsid w:val="00253A8E"/>
    <w:rsid w:val="002551C6"/>
    <w:rsid w:val="002554B2"/>
    <w:rsid w:val="00255535"/>
    <w:rsid w:val="00266E73"/>
    <w:rsid w:val="002713B6"/>
    <w:rsid w:val="00272027"/>
    <w:rsid w:val="00272C84"/>
    <w:rsid w:val="002741B7"/>
    <w:rsid w:val="0027445A"/>
    <w:rsid w:val="00275AE4"/>
    <w:rsid w:val="002770C0"/>
    <w:rsid w:val="0027733B"/>
    <w:rsid w:val="0027750A"/>
    <w:rsid w:val="0027778A"/>
    <w:rsid w:val="002820C3"/>
    <w:rsid w:val="002832C4"/>
    <w:rsid w:val="0028516C"/>
    <w:rsid w:val="00285441"/>
    <w:rsid w:val="0028624F"/>
    <w:rsid w:val="002878E7"/>
    <w:rsid w:val="002911BE"/>
    <w:rsid w:val="00291D55"/>
    <w:rsid w:val="00292B3F"/>
    <w:rsid w:val="00292EB2"/>
    <w:rsid w:val="00293201"/>
    <w:rsid w:val="00293BE6"/>
    <w:rsid w:val="002964FC"/>
    <w:rsid w:val="002968B3"/>
    <w:rsid w:val="00296948"/>
    <w:rsid w:val="002A013B"/>
    <w:rsid w:val="002A1680"/>
    <w:rsid w:val="002A3FFC"/>
    <w:rsid w:val="002A52BF"/>
    <w:rsid w:val="002A5A67"/>
    <w:rsid w:val="002B1246"/>
    <w:rsid w:val="002B17D6"/>
    <w:rsid w:val="002B2F2B"/>
    <w:rsid w:val="002B365B"/>
    <w:rsid w:val="002B7598"/>
    <w:rsid w:val="002B7A80"/>
    <w:rsid w:val="002C0409"/>
    <w:rsid w:val="002C16DA"/>
    <w:rsid w:val="002C2849"/>
    <w:rsid w:val="002C2F03"/>
    <w:rsid w:val="002C3709"/>
    <w:rsid w:val="002C5354"/>
    <w:rsid w:val="002C61AA"/>
    <w:rsid w:val="002D0612"/>
    <w:rsid w:val="002D096C"/>
    <w:rsid w:val="002D4B69"/>
    <w:rsid w:val="002D562A"/>
    <w:rsid w:val="002D5F96"/>
    <w:rsid w:val="002D6D8F"/>
    <w:rsid w:val="002E0293"/>
    <w:rsid w:val="002E2C06"/>
    <w:rsid w:val="002E4B88"/>
    <w:rsid w:val="002E6D96"/>
    <w:rsid w:val="002E6E85"/>
    <w:rsid w:val="002F02F5"/>
    <w:rsid w:val="002F16BB"/>
    <w:rsid w:val="002F1D1F"/>
    <w:rsid w:val="002F39BC"/>
    <w:rsid w:val="002F5069"/>
    <w:rsid w:val="002F5969"/>
    <w:rsid w:val="0030170C"/>
    <w:rsid w:val="0030568A"/>
    <w:rsid w:val="00306900"/>
    <w:rsid w:val="0030725C"/>
    <w:rsid w:val="00310700"/>
    <w:rsid w:val="00313E13"/>
    <w:rsid w:val="00314094"/>
    <w:rsid w:val="0031448C"/>
    <w:rsid w:val="00315B00"/>
    <w:rsid w:val="00317F26"/>
    <w:rsid w:val="00320C19"/>
    <w:rsid w:val="0032207F"/>
    <w:rsid w:val="00324569"/>
    <w:rsid w:val="00325C49"/>
    <w:rsid w:val="00327107"/>
    <w:rsid w:val="003327EC"/>
    <w:rsid w:val="003368C7"/>
    <w:rsid w:val="00337EF3"/>
    <w:rsid w:val="003400E0"/>
    <w:rsid w:val="00340B93"/>
    <w:rsid w:val="003410B5"/>
    <w:rsid w:val="003413EE"/>
    <w:rsid w:val="00341F49"/>
    <w:rsid w:val="00343FC4"/>
    <w:rsid w:val="003469F0"/>
    <w:rsid w:val="0034741B"/>
    <w:rsid w:val="003477E1"/>
    <w:rsid w:val="00347B68"/>
    <w:rsid w:val="00347D07"/>
    <w:rsid w:val="00352571"/>
    <w:rsid w:val="00352F7C"/>
    <w:rsid w:val="00353572"/>
    <w:rsid w:val="003541DE"/>
    <w:rsid w:val="00355B3B"/>
    <w:rsid w:val="0036324C"/>
    <w:rsid w:val="00364F4A"/>
    <w:rsid w:val="0036649B"/>
    <w:rsid w:val="0036671F"/>
    <w:rsid w:val="0036738B"/>
    <w:rsid w:val="00367EA2"/>
    <w:rsid w:val="003719A5"/>
    <w:rsid w:val="00371A6E"/>
    <w:rsid w:val="00372FAB"/>
    <w:rsid w:val="00373414"/>
    <w:rsid w:val="003736AE"/>
    <w:rsid w:val="003751BA"/>
    <w:rsid w:val="00376A69"/>
    <w:rsid w:val="003777D4"/>
    <w:rsid w:val="00377BF8"/>
    <w:rsid w:val="00381091"/>
    <w:rsid w:val="00382819"/>
    <w:rsid w:val="00384096"/>
    <w:rsid w:val="00384FD6"/>
    <w:rsid w:val="00387589"/>
    <w:rsid w:val="0038781E"/>
    <w:rsid w:val="00390132"/>
    <w:rsid w:val="00392205"/>
    <w:rsid w:val="00394629"/>
    <w:rsid w:val="003951B1"/>
    <w:rsid w:val="0039554A"/>
    <w:rsid w:val="003A1E6B"/>
    <w:rsid w:val="003A548E"/>
    <w:rsid w:val="003A562D"/>
    <w:rsid w:val="003A6431"/>
    <w:rsid w:val="003A67BD"/>
    <w:rsid w:val="003B05BD"/>
    <w:rsid w:val="003B0804"/>
    <w:rsid w:val="003B2F85"/>
    <w:rsid w:val="003B3E52"/>
    <w:rsid w:val="003B643C"/>
    <w:rsid w:val="003B7F30"/>
    <w:rsid w:val="003C0C7D"/>
    <w:rsid w:val="003C1D59"/>
    <w:rsid w:val="003C383E"/>
    <w:rsid w:val="003C3E0F"/>
    <w:rsid w:val="003C5F7F"/>
    <w:rsid w:val="003C7C9F"/>
    <w:rsid w:val="003D0115"/>
    <w:rsid w:val="003D0350"/>
    <w:rsid w:val="003D2ED8"/>
    <w:rsid w:val="003D68CC"/>
    <w:rsid w:val="003D7011"/>
    <w:rsid w:val="003E0B04"/>
    <w:rsid w:val="003E38D3"/>
    <w:rsid w:val="003E4172"/>
    <w:rsid w:val="003E4626"/>
    <w:rsid w:val="003E4C56"/>
    <w:rsid w:val="003E51D9"/>
    <w:rsid w:val="003E522B"/>
    <w:rsid w:val="003E6789"/>
    <w:rsid w:val="003F0CB2"/>
    <w:rsid w:val="003F1455"/>
    <w:rsid w:val="003F20EF"/>
    <w:rsid w:val="003F32F3"/>
    <w:rsid w:val="003F6FE5"/>
    <w:rsid w:val="00400016"/>
    <w:rsid w:val="00400236"/>
    <w:rsid w:val="0040024F"/>
    <w:rsid w:val="0040282F"/>
    <w:rsid w:val="004040DB"/>
    <w:rsid w:val="00404207"/>
    <w:rsid w:val="00404C98"/>
    <w:rsid w:val="00406247"/>
    <w:rsid w:val="00406C9A"/>
    <w:rsid w:val="00407971"/>
    <w:rsid w:val="004126F9"/>
    <w:rsid w:val="00413E49"/>
    <w:rsid w:val="0042060E"/>
    <w:rsid w:val="0042181D"/>
    <w:rsid w:val="004233AF"/>
    <w:rsid w:val="00424EBD"/>
    <w:rsid w:val="00425572"/>
    <w:rsid w:val="004264F4"/>
    <w:rsid w:val="00426EE5"/>
    <w:rsid w:val="00430552"/>
    <w:rsid w:val="00430C3D"/>
    <w:rsid w:val="004314D3"/>
    <w:rsid w:val="00431DC3"/>
    <w:rsid w:val="00432C37"/>
    <w:rsid w:val="00435ABD"/>
    <w:rsid w:val="0044071F"/>
    <w:rsid w:val="0044148F"/>
    <w:rsid w:val="00442EB0"/>
    <w:rsid w:val="004433C1"/>
    <w:rsid w:val="004436E8"/>
    <w:rsid w:val="00450EA3"/>
    <w:rsid w:val="004543D6"/>
    <w:rsid w:val="00454F8D"/>
    <w:rsid w:val="004558C3"/>
    <w:rsid w:val="004562E1"/>
    <w:rsid w:val="0045639E"/>
    <w:rsid w:val="00457DAC"/>
    <w:rsid w:val="00461856"/>
    <w:rsid w:val="00462874"/>
    <w:rsid w:val="00466701"/>
    <w:rsid w:val="00467CD5"/>
    <w:rsid w:val="00467E17"/>
    <w:rsid w:val="00473D7D"/>
    <w:rsid w:val="00474974"/>
    <w:rsid w:val="004753CF"/>
    <w:rsid w:val="00482616"/>
    <w:rsid w:val="00482732"/>
    <w:rsid w:val="00484EC6"/>
    <w:rsid w:val="00485487"/>
    <w:rsid w:val="00487F32"/>
    <w:rsid w:val="00490939"/>
    <w:rsid w:val="00491387"/>
    <w:rsid w:val="0049211B"/>
    <w:rsid w:val="004934DD"/>
    <w:rsid w:val="00493D91"/>
    <w:rsid w:val="004950D6"/>
    <w:rsid w:val="004970D7"/>
    <w:rsid w:val="0049735A"/>
    <w:rsid w:val="00497F1B"/>
    <w:rsid w:val="004A0007"/>
    <w:rsid w:val="004A039B"/>
    <w:rsid w:val="004A223B"/>
    <w:rsid w:val="004A22BF"/>
    <w:rsid w:val="004A3F68"/>
    <w:rsid w:val="004A4C19"/>
    <w:rsid w:val="004A596A"/>
    <w:rsid w:val="004B0BE8"/>
    <w:rsid w:val="004B2193"/>
    <w:rsid w:val="004B2434"/>
    <w:rsid w:val="004B32F0"/>
    <w:rsid w:val="004B371F"/>
    <w:rsid w:val="004B3813"/>
    <w:rsid w:val="004B41F8"/>
    <w:rsid w:val="004B488C"/>
    <w:rsid w:val="004C29F3"/>
    <w:rsid w:val="004C481A"/>
    <w:rsid w:val="004C4E62"/>
    <w:rsid w:val="004C53F4"/>
    <w:rsid w:val="004C569C"/>
    <w:rsid w:val="004C5716"/>
    <w:rsid w:val="004C674B"/>
    <w:rsid w:val="004C686D"/>
    <w:rsid w:val="004C687E"/>
    <w:rsid w:val="004C7E48"/>
    <w:rsid w:val="004D1170"/>
    <w:rsid w:val="004D15A1"/>
    <w:rsid w:val="004D2AE9"/>
    <w:rsid w:val="004D3D15"/>
    <w:rsid w:val="004E0135"/>
    <w:rsid w:val="004E2D4A"/>
    <w:rsid w:val="004E3603"/>
    <w:rsid w:val="004E3FB9"/>
    <w:rsid w:val="004E402F"/>
    <w:rsid w:val="004E46D9"/>
    <w:rsid w:val="004E58C3"/>
    <w:rsid w:val="004E7744"/>
    <w:rsid w:val="004E7A6C"/>
    <w:rsid w:val="004E7D15"/>
    <w:rsid w:val="004F417F"/>
    <w:rsid w:val="004F47E1"/>
    <w:rsid w:val="005022CF"/>
    <w:rsid w:val="00502B60"/>
    <w:rsid w:val="005035B8"/>
    <w:rsid w:val="00503F58"/>
    <w:rsid w:val="005046EB"/>
    <w:rsid w:val="0050475A"/>
    <w:rsid w:val="00505ABD"/>
    <w:rsid w:val="00506CF9"/>
    <w:rsid w:val="005077F1"/>
    <w:rsid w:val="005128AB"/>
    <w:rsid w:val="005134F9"/>
    <w:rsid w:val="005141A5"/>
    <w:rsid w:val="00516CD4"/>
    <w:rsid w:val="00517690"/>
    <w:rsid w:val="005205A4"/>
    <w:rsid w:val="00526AE7"/>
    <w:rsid w:val="0052746A"/>
    <w:rsid w:val="005300E3"/>
    <w:rsid w:val="0053269E"/>
    <w:rsid w:val="00532F7F"/>
    <w:rsid w:val="00535042"/>
    <w:rsid w:val="005357DC"/>
    <w:rsid w:val="00537095"/>
    <w:rsid w:val="00537BE1"/>
    <w:rsid w:val="00537C99"/>
    <w:rsid w:val="005409CF"/>
    <w:rsid w:val="00541608"/>
    <w:rsid w:val="00541B89"/>
    <w:rsid w:val="00544C49"/>
    <w:rsid w:val="00546E7B"/>
    <w:rsid w:val="00546FC9"/>
    <w:rsid w:val="00550E81"/>
    <w:rsid w:val="00552422"/>
    <w:rsid w:val="00553339"/>
    <w:rsid w:val="005539CF"/>
    <w:rsid w:val="00554EB3"/>
    <w:rsid w:val="00555339"/>
    <w:rsid w:val="00555B56"/>
    <w:rsid w:val="00556D44"/>
    <w:rsid w:val="0055777B"/>
    <w:rsid w:val="00561169"/>
    <w:rsid w:val="00563256"/>
    <w:rsid w:val="005643CB"/>
    <w:rsid w:val="00565BCF"/>
    <w:rsid w:val="00571A49"/>
    <w:rsid w:val="00572FDE"/>
    <w:rsid w:val="0057330A"/>
    <w:rsid w:val="00575F2A"/>
    <w:rsid w:val="00576C13"/>
    <w:rsid w:val="00580723"/>
    <w:rsid w:val="005815AB"/>
    <w:rsid w:val="005818DB"/>
    <w:rsid w:val="00581AC4"/>
    <w:rsid w:val="00581BB4"/>
    <w:rsid w:val="005820ED"/>
    <w:rsid w:val="00586E0F"/>
    <w:rsid w:val="00586FE0"/>
    <w:rsid w:val="00587B00"/>
    <w:rsid w:val="005901E1"/>
    <w:rsid w:val="005922A7"/>
    <w:rsid w:val="00594779"/>
    <w:rsid w:val="00595840"/>
    <w:rsid w:val="005978E2"/>
    <w:rsid w:val="005A0293"/>
    <w:rsid w:val="005A0538"/>
    <w:rsid w:val="005A078D"/>
    <w:rsid w:val="005A1787"/>
    <w:rsid w:val="005A215E"/>
    <w:rsid w:val="005A2D13"/>
    <w:rsid w:val="005A4912"/>
    <w:rsid w:val="005A5A78"/>
    <w:rsid w:val="005A5C67"/>
    <w:rsid w:val="005A6C2A"/>
    <w:rsid w:val="005A798B"/>
    <w:rsid w:val="005B26BA"/>
    <w:rsid w:val="005B28D0"/>
    <w:rsid w:val="005B2F97"/>
    <w:rsid w:val="005B4303"/>
    <w:rsid w:val="005B461F"/>
    <w:rsid w:val="005B7559"/>
    <w:rsid w:val="005C2CC6"/>
    <w:rsid w:val="005C403A"/>
    <w:rsid w:val="005C4686"/>
    <w:rsid w:val="005C513B"/>
    <w:rsid w:val="005C56A0"/>
    <w:rsid w:val="005C716C"/>
    <w:rsid w:val="005C775D"/>
    <w:rsid w:val="005D39C9"/>
    <w:rsid w:val="005D4552"/>
    <w:rsid w:val="005D5A29"/>
    <w:rsid w:val="005E084A"/>
    <w:rsid w:val="005E2A47"/>
    <w:rsid w:val="005E2ED2"/>
    <w:rsid w:val="005E4727"/>
    <w:rsid w:val="005F014C"/>
    <w:rsid w:val="005F1C53"/>
    <w:rsid w:val="005F1CCE"/>
    <w:rsid w:val="005F2049"/>
    <w:rsid w:val="005F20D6"/>
    <w:rsid w:val="005F22BF"/>
    <w:rsid w:val="005F39F8"/>
    <w:rsid w:val="005F42D5"/>
    <w:rsid w:val="005F5EC3"/>
    <w:rsid w:val="005F5F3A"/>
    <w:rsid w:val="005F6C26"/>
    <w:rsid w:val="005F76B3"/>
    <w:rsid w:val="006006BA"/>
    <w:rsid w:val="00600AF2"/>
    <w:rsid w:val="006015CD"/>
    <w:rsid w:val="00601D9E"/>
    <w:rsid w:val="006029CF"/>
    <w:rsid w:val="00604119"/>
    <w:rsid w:val="0060447B"/>
    <w:rsid w:val="006071F7"/>
    <w:rsid w:val="00607C21"/>
    <w:rsid w:val="00612741"/>
    <w:rsid w:val="0061423E"/>
    <w:rsid w:val="0061673F"/>
    <w:rsid w:val="006172E2"/>
    <w:rsid w:val="00620585"/>
    <w:rsid w:val="00623040"/>
    <w:rsid w:val="00626AAB"/>
    <w:rsid w:val="0062730D"/>
    <w:rsid w:val="006277A0"/>
    <w:rsid w:val="00627CB4"/>
    <w:rsid w:val="006302ED"/>
    <w:rsid w:val="00631A7A"/>
    <w:rsid w:val="00633FFC"/>
    <w:rsid w:val="006343B5"/>
    <w:rsid w:val="006354F3"/>
    <w:rsid w:val="006362C5"/>
    <w:rsid w:val="00640B5A"/>
    <w:rsid w:val="00641254"/>
    <w:rsid w:val="00645E98"/>
    <w:rsid w:val="00647707"/>
    <w:rsid w:val="006500FF"/>
    <w:rsid w:val="00653FAE"/>
    <w:rsid w:val="006570BB"/>
    <w:rsid w:val="0066021D"/>
    <w:rsid w:val="00660BC5"/>
    <w:rsid w:val="00661181"/>
    <w:rsid w:val="0066119D"/>
    <w:rsid w:val="0066270D"/>
    <w:rsid w:val="006652B5"/>
    <w:rsid w:val="00665BD8"/>
    <w:rsid w:val="0067268B"/>
    <w:rsid w:val="006729F6"/>
    <w:rsid w:val="00672BE4"/>
    <w:rsid w:val="00673763"/>
    <w:rsid w:val="006746F7"/>
    <w:rsid w:val="00677CFC"/>
    <w:rsid w:val="00685CBA"/>
    <w:rsid w:val="00687628"/>
    <w:rsid w:val="006902B5"/>
    <w:rsid w:val="00690346"/>
    <w:rsid w:val="00694B96"/>
    <w:rsid w:val="006A01A8"/>
    <w:rsid w:val="006A1B61"/>
    <w:rsid w:val="006A43CF"/>
    <w:rsid w:val="006A555E"/>
    <w:rsid w:val="006A77C3"/>
    <w:rsid w:val="006B12F4"/>
    <w:rsid w:val="006B2E30"/>
    <w:rsid w:val="006B524C"/>
    <w:rsid w:val="006B54BA"/>
    <w:rsid w:val="006B56C9"/>
    <w:rsid w:val="006B660F"/>
    <w:rsid w:val="006B719E"/>
    <w:rsid w:val="006B7B5D"/>
    <w:rsid w:val="006C0137"/>
    <w:rsid w:val="006C04ED"/>
    <w:rsid w:val="006C0C11"/>
    <w:rsid w:val="006C15C5"/>
    <w:rsid w:val="006C43E7"/>
    <w:rsid w:val="006C44FA"/>
    <w:rsid w:val="006C49FC"/>
    <w:rsid w:val="006C5516"/>
    <w:rsid w:val="006C5ED6"/>
    <w:rsid w:val="006C61A2"/>
    <w:rsid w:val="006C656F"/>
    <w:rsid w:val="006C7C1C"/>
    <w:rsid w:val="006C7E68"/>
    <w:rsid w:val="006D3373"/>
    <w:rsid w:val="006D5C24"/>
    <w:rsid w:val="006D6C1B"/>
    <w:rsid w:val="006D7C0C"/>
    <w:rsid w:val="006E509B"/>
    <w:rsid w:val="006E7359"/>
    <w:rsid w:val="006F2BE5"/>
    <w:rsid w:val="006F3A8C"/>
    <w:rsid w:val="006F590B"/>
    <w:rsid w:val="006F5C34"/>
    <w:rsid w:val="006F7263"/>
    <w:rsid w:val="006F7FB6"/>
    <w:rsid w:val="00700302"/>
    <w:rsid w:val="007025FE"/>
    <w:rsid w:val="00712879"/>
    <w:rsid w:val="00712B27"/>
    <w:rsid w:val="00714226"/>
    <w:rsid w:val="00714FA8"/>
    <w:rsid w:val="0071508E"/>
    <w:rsid w:val="00715624"/>
    <w:rsid w:val="00715EF3"/>
    <w:rsid w:val="00716DE6"/>
    <w:rsid w:val="007171B6"/>
    <w:rsid w:val="007202BB"/>
    <w:rsid w:val="007204A7"/>
    <w:rsid w:val="007217F4"/>
    <w:rsid w:val="00721812"/>
    <w:rsid w:val="00721E94"/>
    <w:rsid w:val="00725389"/>
    <w:rsid w:val="0072674B"/>
    <w:rsid w:val="007271CC"/>
    <w:rsid w:val="0072731E"/>
    <w:rsid w:val="00730801"/>
    <w:rsid w:val="0073141A"/>
    <w:rsid w:val="00735124"/>
    <w:rsid w:val="0073723C"/>
    <w:rsid w:val="0073758E"/>
    <w:rsid w:val="007403EE"/>
    <w:rsid w:val="007426E2"/>
    <w:rsid w:val="00742B1B"/>
    <w:rsid w:val="00742F7D"/>
    <w:rsid w:val="00743239"/>
    <w:rsid w:val="0074332D"/>
    <w:rsid w:val="00750D31"/>
    <w:rsid w:val="00751141"/>
    <w:rsid w:val="00752816"/>
    <w:rsid w:val="00753CCA"/>
    <w:rsid w:val="00753E2C"/>
    <w:rsid w:val="00754286"/>
    <w:rsid w:val="00755E6C"/>
    <w:rsid w:val="00756424"/>
    <w:rsid w:val="00756C60"/>
    <w:rsid w:val="0075773E"/>
    <w:rsid w:val="00761F2B"/>
    <w:rsid w:val="00762427"/>
    <w:rsid w:val="007627BC"/>
    <w:rsid w:val="007631CA"/>
    <w:rsid w:val="00763E1A"/>
    <w:rsid w:val="00764793"/>
    <w:rsid w:val="0076602E"/>
    <w:rsid w:val="00766EC0"/>
    <w:rsid w:val="007678B1"/>
    <w:rsid w:val="00771118"/>
    <w:rsid w:val="00772562"/>
    <w:rsid w:val="00773554"/>
    <w:rsid w:val="0077393E"/>
    <w:rsid w:val="00774A48"/>
    <w:rsid w:val="00776A76"/>
    <w:rsid w:val="00780518"/>
    <w:rsid w:val="00783F43"/>
    <w:rsid w:val="00786968"/>
    <w:rsid w:val="00787302"/>
    <w:rsid w:val="007873A3"/>
    <w:rsid w:val="0078759F"/>
    <w:rsid w:val="00791152"/>
    <w:rsid w:val="007912BB"/>
    <w:rsid w:val="007915DD"/>
    <w:rsid w:val="00792FB5"/>
    <w:rsid w:val="00793494"/>
    <w:rsid w:val="0079370F"/>
    <w:rsid w:val="007946B2"/>
    <w:rsid w:val="00795BF7"/>
    <w:rsid w:val="007960BB"/>
    <w:rsid w:val="00796B7A"/>
    <w:rsid w:val="00797412"/>
    <w:rsid w:val="007A1778"/>
    <w:rsid w:val="007A199F"/>
    <w:rsid w:val="007A2A95"/>
    <w:rsid w:val="007A4926"/>
    <w:rsid w:val="007A5E34"/>
    <w:rsid w:val="007A664B"/>
    <w:rsid w:val="007A7110"/>
    <w:rsid w:val="007B1DE2"/>
    <w:rsid w:val="007B3015"/>
    <w:rsid w:val="007B4D4E"/>
    <w:rsid w:val="007B6C89"/>
    <w:rsid w:val="007C08DE"/>
    <w:rsid w:val="007C1A7D"/>
    <w:rsid w:val="007C3311"/>
    <w:rsid w:val="007C6D35"/>
    <w:rsid w:val="007D1ADE"/>
    <w:rsid w:val="007D2A20"/>
    <w:rsid w:val="007D4458"/>
    <w:rsid w:val="007D546D"/>
    <w:rsid w:val="007D6CD6"/>
    <w:rsid w:val="007D7C07"/>
    <w:rsid w:val="007D7CDC"/>
    <w:rsid w:val="007D7DA9"/>
    <w:rsid w:val="007E04E4"/>
    <w:rsid w:val="007E0ADC"/>
    <w:rsid w:val="007E3A11"/>
    <w:rsid w:val="007E53BB"/>
    <w:rsid w:val="007E53C6"/>
    <w:rsid w:val="007E6231"/>
    <w:rsid w:val="007E7B07"/>
    <w:rsid w:val="007F069B"/>
    <w:rsid w:val="007F29EC"/>
    <w:rsid w:val="007F3D0D"/>
    <w:rsid w:val="007F4955"/>
    <w:rsid w:val="007F4D83"/>
    <w:rsid w:val="007F509F"/>
    <w:rsid w:val="007F5202"/>
    <w:rsid w:val="007F716E"/>
    <w:rsid w:val="007F7668"/>
    <w:rsid w:val="007F7BC4"/>
    <w:rsid w:val="007F7E26"/>
    <w:rsid w:val="00800192"/>
    <w:rsid w:val="008016D8"/>
    <w:rsid w:val="00802DE7"/>
    <w:rsid w:val="00803254"/>
    <w:rsid w:val="008053D4"/>
    <w:rsid w:val="00812FD2"/>
    <w:rsid w:val="0081713B"/>
    <w:rsid w:val="008177F7"/>
    <w:rsid w:val="00817B8C"/>
    <w:rsid w:val="00820898"/>
    <w:rsid w:val="008217C4"/>
    <w:rsid w:val="008217E5"/>
    <w:rsid w:val="00821FF2"/>
    <w:rsid w:val="0082223B"/>
    <w:rsid w:val="00823CA5"/>
    <w:rsid w:val="0082551C"/>
    <w:rsid w:val="0083088C"/>
    <w:rsid w:val="00831D31"/>
    <w:rsid w:val="00832ACF"/>
    <w:rsid w:val="00833D44"/>
    <w:rsid w:val="00834202"/>
    <w:rsid w:val="00837C55"/>
    <w:rsid w:val="00840D71"/>
    <w:rsid w:val="008424EB"/>
    <w:rsid w:val="00843B87"/>
    <w:rsid w:val="008447EE"/>
    <w:rsid w:val="00846FD9"/>
    <w:rsid w:val="00847D99"/>
    <w:rsid w:val="00852B58"/>
    <w:rsid w:val="008557DD"/>
    <w:rsid w:val="0086141E"/>
    <w:rsid w:val="0086248F"/>
    <w:rsid w:val="008627A6"/>
    <w:rsid w:val="00863FCC"/>
    <w:rsid w:val="00866877"/>
    <w:rsid w:val="00871708"/>
    <w:rsid w:val="00871AF4"/>
    <w:rsid w:val="00871BC1"/>
    <w:rsid w:val="008743E5"/>
    <w:rsid w:val="00874A10"/>
    <w:rsid w:val="008757DA"/>
    <w:rsid w:val="00881183"/>
    <w:rsid w:val="008818DE"/>
    <w:rsid w:val="00881C12"/>
    <w:rsid w:val="008827ED"/>
    <w:rsid w:val="008829AE"/>
    <w:rsid w:val="008832FD"/>
    <w:rsid w:val="00884686"/>
    <w:rsid w:val="008860C5"/>
    <w:rsid w:val="008865AA"/>
    <w:rsid w:val="00887655"/>
    <w:rsid w:val="00887BC4"/>
    <w:rsid w:val="00891598"/>
    <w:rsid w:val="00893964"/>
    <w:rsid w:val="00894860"/>
    <w:rsid w:val="008948E9"/>
    <w:rsid w:val="0089495F"/>
    <w:rsid w:val="00894E45"/>
    <w:rsid w:val="008A1E22"/>
    <w:rsid w:val="008A27FD"/>
    <w:rsid w:val="008A5DDC"/>
    <w:rsid w:val="008B230C"/>
    <w:rsid w:val="008B2DB5"/>
    <w:rsid w:val="008B5E81"/>
    <w:rsid w:val="008B654F"/>
    <w:rsid w:val="008B6A88"/>
    <w:rsid w:val="008B780D"/>
    <w:rsid w:val="008B7B1F"/>
    <w:rsid w:val="008B7F43"/>
    <w:rsid w:val="008C021E"/>
    <w:rsid w:val="008C50AD"/>
    <w:rsid w:val="008C55B7"/>
    <w:rsid w:val="008C61DF"/>
    <w:rsid w:val="008C68C3"/>
    <w:rsid w:val="008D27FA"/>
    <w:rsid w:val="008D37F8"/>
    <w:rsid w:val="008D40E9"/>
    <w:rsid w:val="008D59B3"/>
    <w:rsid w:val="008D642F"/>
    <w:rsid w:val="008D64D3"/>
    <w:rsid w:val="008D654B"/>
    <w:rsid w:val="008D73B8"/>
    <w:rsid w:val="008E239E"/>
    <w:rsid w:val="008E5529"/>
    <w:rsid w:val="008E5531"/>
    <w:rsid w:val="008E587F"/>
    <w:rsid w:val="008E6829"/>
    <w:rsid w:val="008E6BE2"/>
    <w:rsid w:val="008F06A0"/>
    <w:rsid w:val="008F0CBB"/>
    <w:rsid w:val="008F1E1A"/>
    <w:rsid w:val="008F2A7C"/>
    <w:rsid w:val="008F2E68"/>
    <w:rsid w:val="008F4936"/>
    <w:rsid w:val="008F578C"/>
    <w:rsid w:val="008F5FDB"/>
    <w:rsid w:val="00901640"/>
    <w:rsid w:val="00901E5A"/>
    <w:rsid w:val="00902437"/>
    <w:rsid w:val="0090345C"/>
    <w:rsid w:val="009064E7"/>
    <w:rsid w:val="00907B33"/>
    <w:rsid w:val="00910114"/>
    <w:rsid w:val="009104AB"/>
    <w:rsid w:val="00910AAC"/>
    <w:rsid w:val="00911CF1"/>
    <w:rsid w:val="009147B5"/>
    <w:rsid w:val="009155E6"/>
    <w:rsid w:val="00917B39"/>
    <w:rsid w:val="00920C20"/>
    <w:rsid w:val="00920D28"/>
    <w:rsid w:val="00922726"/>
    <w:rsid w:val="009230A6"/>
    <w:rsid w:val="00923701"/>
    <w:rsid w:val="009239F8"/>
    <w:rsid w:val="00924198"/>
    <w:rsid w:val="0092452C"/>
    <w:rsid w:val="00924BA1"/>
    <w:rsid w:val="00924D0E"/>
    <w:rsid w:val="009257BD"/>
    <w:rsid w:val="009271A6"/>
    <w:rsid w:val="00931F51"/>
    <w:rsid w:val="00933368"/>
    <w:rsid w:val="00934A45"/>
    <w:rsid w:val="009352B1"/>
    <w:rsid w:val="00936875"/>
    <w:rsid w:val="00936B52"/>
    <w:rsid w:val="00937071"/>
    <w:rsid w:val="00941316"/>
    <w:rsid w:val="0094161B"/>
    <w:rsid w:val="00945382"/>
    <w:rsid w:val="0094546A"/>
    <w:rsid w:val="00945714"/>
    <w:rsid w:val="0094614A"/>
    <w:rsid w:val="00946DDE"/>
    <w:rsid w:val="009473C4"/>
    <w:rsid w:val="009517C8"/>
    <w:rsid w:val="0095247F"/>
    <w:rsid w:val="0095302B"/>
    <w:rsid w:val="009536EF"/>
    <w:rsid w:val="00965DA9"/>
    <w:rsid w:val="009675D0"/>
    <w:rsid w:val="00970C15"/>
    <w:rsid w:val="0097382B"/>
    <w:rsid w:val="009739BC"/>
    <w:rsid w:val="009744CC"/>
    <w:rsid w:val="00975D38"/>
    <w:rsid w:val="009769D3"/>
    <w:rsid w:val="00976CF9"/>
    <w:rsid w:val="00977CEB"/>
    <w:rsid w:val="0098017C"/>
    <w:rsid w:val="00980A94"/>
    <w:rsid w:val="00982744"/>
    <w:rsid w:val="009910E8"/>
    <w:rsid w:val="009918CC"/>
    <w:rsid w:val="0099262C"/>
    <w:rsid w:val="00992E49"/>
    <w:rsid w:val="00994DF7"/>
    <w:rsid w:val="00995853"/>
    <w:rsid w:val="00997D4A"/>
    <w:rsid w:val="009A1FBD"/>
    <w:rsid w:val="009A6DDD"/>
    <w:rsid w:val="009B16FB"/>
    <w:rsid w:val="009B35B7"/>
    <w:rsid w:val="009B5905"/>
    <w:rsid w:val="009B65FE"/>
    <w:rsid w:val="009B7673"/>
    <w:rsid w:val="009B7835"/>
    <w:rsid w:val="009C0061"/>
    <w:rsid w:val="009C019E"/>
    <w:rsid w:val="009C06ED"/>
    <w:rsid w:val="009C1BB9"/>
    <w:rsid w:val="009C4039"/>
    <w:rsid w:val="009D090F"/>
    <w:rsid w:val="009D13D3"/>
    <w:rsid w:val="009D1B97"/>
    <w:rsid w:val="009D1BC5"/>
    <w:rsid w:val="009D2D9A"/>
    <w:rsid w:val="009D3517"/>
    <w:rsid w:val="009D4331"/>
    <w:rsid w:val="009D77CE"/>
    <w:rsid w:val="009D7C0B"/>
    <w:rsid w:val="009E1337"/>
    <w:rsid w:val="009E1A7F"/>
    <w:rsid w:val="009E32CE"/>
    <w:rsid w:val="009E3897"/>
    <w:rsid w:val="009E395E"/>
    <w:rsid w:val="009E4873"/>
    <w:rsid w:val="009E4D5F"/>
    <w:rsid w:val="009E685B"/>
    <w:rsid w:val="009F4246"/>
    <w:rsid w:val="009F7F71"/>
    <w:rsid w:val="00A01679"/>
    <w:rsid w:val="00A03692"/>
    <w:rsid w:val="00A0512A"/>
    <w:rsid w:val="00A05288"/>
    <w:rsid w:val="00A0670A"/>
    <w:rsid w:val="00A06AF1"/>
    <w:rsid w:val="00A121C0"/>
    <w:rsid w:val="00A14FA3"/>
    <w:rsid w:val="00A22146"/>
    <w:rsid w:val="00A228F6"/>
    <w:rsid w:val="00A22DAC"/>
    <w:rsid w:val="00A302ED"/>
    <w:rsid w:val="00A314B4"/>
    <w:rsid w:val="00A31FF7"/>
    <w:rsid w:val="00A349A5"/>
    <w:rsid w:val="00A35263"/>
    <w:rsid w:val="00A356B8"/>
    <w:rsid w:val="00A35BC0"/>
    <w:rsid w:val="00A3660C"/>
    <w:rsid w:val="00A3714E"/>
    <w:rsid w:val="00A37875"/>
    <w:rsid w:val="00A37CDB"/>
    <w:rsid w:val="00A37EC7"/>
    <w:rsid w:val="00A37F66"/>
    <w:rsid w:val="00A403A5"/>
    <w:rsid w:val="00A41A85"/>
    <w:rsid w:val="00A4383F"/>
    <w:rsid w:val="00A44EC9"/>
    <w:rsid w:val="00A45941"/>
    <w:rsid w:val="00A460BE"/>
    <w:rsid w:val="00A46E3D"/>
    <w:rsid w:val="00A47EF4"/>
    <w:rsid w:val="00A508E8"/>
    <w:rsid w:val="00A52086"/>
    <w:rsid w:val="00A52F13"/>
    <w:rsid w:val="00A5398C"/>
    <w:rsid w:val="00A53FAA"/>
    <w:rsid w:val="00A54CD1"/>
    <w:rsid w:val="00A55050"/>
    <w:rsid w:val="00A5602D"/>
    <w:rsid w:val="00A56622"/>
    <w:rsid w:val="00A57DAA"/>
    <w:rsid w:val="00A6066C"/>
    <w:rsid w:val="00A62976"/>
    <w:rsid w:val="00A6410B"/>
    <w:rsid w:val="00A67400"/>
    <w:rsid w:val="00A6792C"/>
    <w:rsid w:val="00A679D2"/>
    <w:rsid w:val="00A7155F"/>
    <w:rsid w:val="00A71699"/>
    <w:rsid w:val="00A72C03"/>
    <w:rsid w:val="00A7325E"/>
    <w:rsid w:val="00A746EF"/>
    <w:rsid w:val="00A74BF9"/>
    <w:rsid w:val="00A74F4F"/>
    <w:rsid w:val="00A751F4"/>
    <w:rsid w:val="00A760C3"/>
    <w:rsid w:val="00A76497"/>
    <w:rsid w:val="00A76E4D"/>
    <w:rsid w:val="00A76E6F"/>
    <w:rsid w:val="00A77874"/>
    <w:rsid w:val="00A77F9B"/>
    <w:rsid w:val="00A80928"/>
    <w:rsid w:val="00A80FB0"/>
    <w:rsid w:val="00A834EC"/>
    <w:rsid w:val="00A837FC"/>
    <w:rsid w:val="00A83DD4"/>
    <w:rsid w:val="00A83E60"/>
    <w:rsid w:val="00A875E6"/>
    <w:rsid w:val="00A87778"/>
    <w:rsid w:val="00A959C2"/>
    <w:rsid w:val="00AA2695"/>
    <w:rsid w:val="00AA3E75"/>
    <w:rsid w:val="00AA4816"/>
    <w:rsid w:val="00AA7178"/>
    <w:rsid w:val="00AB1647"/>
    <w:rsid w:val="00AB2E9E"/>
    <w:rsid w:val="00AB3ED6"/>
    <w:rsid w:val="00AB430C"/>
    <w:rsid w:val="00AB525F"/>
    <w:rsid w:val="00AB52DB"/>
    <w:rsid w:val="00AB5DED"/>
    <w:rsid w:val="00AB7D2D"/>
    <w:rsid w:val="00AC3228"/>
    <w:rsid w:val="00AC3590"/>
    <w:rsid w:val="00AC3DB5"/>
    <w:rsid w:val="00AC4552"/>
    <w:rsid w:val="00AC6969"/>
    <w:rsid w:val="00AD2C8A"/>
    <w:rsid w:val="00AD320B"/>
    <w:rsid w:val="00AD3FD4"/>
    <w:rsid w:val="00AD4B4C"/>
    <w:rsid w:val="00AD4E1E"/>
    <w:rsid w:val="00AD5966"/>
    <w:rsid w:val="00AD5D5D"/>
    <w:rsid w:val="00AE034D"/>
    <w:rsid w:val="00AE45B3"/>
    <w:rsid w:val="00AE4607"/>
    <w:rsid w:val="00AE4C46"/>
    <w:rsid w:val="00AE4F34"/>
    <w:rsid w:val="00AE71DC"/>
    <w:rsid w:val="00AF098A"/>
    <w:rsid w:val="00AF0BCB"/>
    <w:rsid w:val="00AF0D6A"/>
    <w:rsid w:val="00AF4D31"/>
    <w:rsid w:val="00AF5512"/>
    <w:rsid w:val="00AF5C21"/>
    <w:rsid w:val="00AF793D"/>
    <w:rsid w:val="00B00ED1"/>
    <w:rsid w:val="00B013E4"/>
    <w:rsid w:val="00B01E74"/>
    <w:rsid w:val="00B02279"/>
    <w:rsid w:val="00B054F5"/>
    <w:rsid w:val="00B05D21"/>
    <w:rsid w:val="00B065C9"/>
    <w:rsid w:val="00B072B6"/>
    <w:rsid w:val="00B0758A"/>
    <w:rsid w:val="00B104DC"/>
    <w:rsid w:val="00B11842"/>
    <w:rsid w:val="00B12CDD"/>
    <w:rsid w:val="00B1339B"/>
    <w:rsid w:val="00B14B9A"/>
    <w:rsid w:val="00B1566D"/>
    <w:rsid w:val="00B15DFE"/>
    <w:rsid w:val="00B1607E"/>
    <w:rsid w:val="00B164C0"/>
    <w:rsid w:val="00B165CB"/>
    <w:rsid w:val="00B16E0A"/>
    <w:rsid w:val="00B171B9"/>
    <w:rsid w:val="00B1741A"/>
    <w:rsid w:val="00B20AF1"/>
    <w:rsid w:val="00B230D9"/>
    <w:rsid w:val="00B23944"/>
    <w:rsid w:val="00B257B8"/>
    <w:rsid w:val="00B261D4"/>
    <w:rsid w:val="00B26364"/>
    <w:rsid w:val="00B269ED"/>
    <w:rsid w:val="00B274D3"/>
    <w:rsid w:val="00B27A6D"/>
    <w:rsid w:val="00B3006F"/>
    <w:rsid w:val="00B3223C"/>
    <w:rsid w:val="00B34C74"/>
    <w:rsid w:val="00B360C7"/>
    <w:rsid w:val="00B3665B"/>
    <w:rsid w:val="00B3772B"/>
    <w:rsid w:val="00B3774E"/>
    <w:rsid w:val="00B3775D"/>
    <w:rsid w:val="00B403FA"/>
    <w:rsid w:val="00B41AD7"/>
    <w:rsid w:val="00B4219B"/>
    <w:rsid w:val="00B47098"/>
    <w:rsid w:val="00B472D8"/>
    <w:rsid w:val="00B47912"/>
    <w:rsid w:val="00B47DA6"/>
    <w:rsid w:val="00B51D9C"/>
    <w:rsid w:val="00B63C72"/>
    <w:rsid w:val="00B6599F"/>
    <w:rsid w:val="00B66173"/>
    <w:rsid w:val="00B665C9"/>
    <w:rsid w:val="00B666D3"/>
    <w:rsid w:val="00B67B32"/>
    <w:rsid w:val="00B703E9"/>
    <w:rsid w:val="00B70462"/>
    <w:rsid w:val="00B726C2"/>
    <w:rsid w:val="00B7356A"/>
    <w:rsid w:val="00B74392"/>
    <w:rsid w:val="00B744EB"/>
    <w:rsid w:val="00B74A67"/>
    <w:rsid w:val="00B762C6"/>
    <w:rsid w:val="00B8134C"/>
    <w:rsid w:val="00B84092"/>
    <w:rsid w:val="00B873E3"/>
    <w:rsid w:val="00B91812"/>
    <w:rsid w:val="00B91DC9"/>
    <w:rsid w:val="00B922E6"/>
    <w:rsid w:val="00B9235A"/>
    <w:rsid w:val="00B94A6C"/>
    <w:rsid w:val="00B95387"/>
    <w:rsid w:val="00B959A7"/>
    <w:rsid w:val="00B95EAC"/>
    <w:rsid w:val="00B97415"/>
    <w:rsid w:val="00B9743F"/>
    <w:rsid w:val="00BA1C04"/>
    <w:rsid w:val="00BA2A4F"/>
    <w:rsid w:val="00BA519E"/>
    <w:rsid w:val="00BA7177"/>
    <w:rsid w:val="00BA7F1C"/>
    <w:rsid w:val="00BB08C1"/>
    <w:rsid w:val="00BB0B9B"/>
    <w:rsid w:val="00BB0C12"/>
    <w:rsid w:val="00BB58BD"/>
    <w:rsid w:val="00BC2498"/>
    <w:rsid w:val="00BC27C1"/>
    <w:rsid w:val="00BC59C2"/>
    <w:rsid w:val="00BC63B0"/>
    <w:rsid w:val="00BC6409"/>
    <w:rsid w:val="00BD6189"/>
    <w:rsid w:val="00BD67E5"/>
    <w:rsid w:val="00BE1D7E"/>
    <w:rsid w:val="00BE2506"/>
    <w:rsid w:val="00BE494D"/>
    <w:rsid w:val="00BE49C2"/>
    <w:rsid w:val="00BE4C57"/>
    <w:rsid w:val="00BE5240"/>
    <w:rsid w:val="00BE5CAA"/>
    <w:rsid w:val="00BE775B"/>
    <w:rsid w:val="00BF0629"/>
    <w:rsid w:val="00BF1D83"/>
    <w:rsid w:val="00BF5FA2"/>
    <w:rsid w:val="00BF6007"/>
    <w:rsid w:val="00C00165"/>
    <w:rsid w:val="00C019DD"/>
    <w:rsid w:val="00C020EC"/>
    <w:rsid w:val="00C035FF"/>
    <w:rsid w:val="00C0568C"/>
    <w:rsid w:val="00C05E83"/>
    <w:rsid w:val="00C067D5"/>
    <w:rsid w:val="00C11947"/>
    <w:rsid w:val="00C13039"/>
    <w:rsid w:val="00C161BF"/>
    <w:rsid w:val="00C1668E"/>
    <w:rsid w:val="00C20EE5"/>
    <w:rsid w:val="00C21021"/>
    <w:rsid w:val="00C211A0"/>
    <w:rsid w:val="00C233EE"/>
    <w:rsid w:val="00C24DD2"/>
    <w:rsid w:val="00C2517F"/>
    <w:rsid w:val="00C260BC"/>
    <w:rsid w:val="00C275D9"/>
    <w:rsid w:val="00C30B0D"/>
    <w:rsid w:val="00C329DD"/>
    <w:rsid w:val="00C330BC"/>
    <w:rsid w:val="00C337A3"/>
    <w:rsid w:val="00C3384C"/>
    <w:rsid w:val="00C33CAF"/>
    <w:rsid w:val="00C35984"/>
    <w:rsid w:val="00C4603E"/>
    <w:rsid w:val="00C4604E"/>
    <w:rsid w:val="00C47C0D"/>
    <w:rsid w:val="00C5149B"/>
    <w:rsid w:val="00C53887"/>
    <w:rsid w:val="00C54D55"/>
    <w:rsid w:val="00C54E01"/>
    <w:rsid w:val="00C55D93"/>
    <w:rsid w:val="00C56FBA"/>
    <w:rsid w:val="00C62AC1"/>
    <w:rsid w:val="00C62E6B"/>
    <w:rsid w:val="00C64B85"/>
    <w:rsid w:val="00C651C8"/>
    <w:rsid w:val="00C65CC7"/>
    <w:rsid w:val="00C65D2E"/>
    <w:rsid w:val="00C671F5"/>
    <w:rsid w:val="00C70230"/>
    <w:rsid w:val="00C74B56"/>
    <w:rsid w:val="00C77198"/>
    <w:rsid w:val="00C82861"/>
    <w:rsid w:val="00C87D94"/>
    <w:rsid w:val="00C90576"/>
    <w:rsid w:val="00C91428"/>
    <w:rsid w:val="00C91782"/>
    <w:rsid w:val="00C920D9"/>
    <w:rsid w:val="00C921E5"/>
    <w:rsid w:val="00C9285A"/>
    <w:rsid w:val="00C933B8"/>
    <w:rsid w:val="00C97196"/>
    <w:rsid w:val="00CA0244"/>
    <w:rsid w:val="00CA198E"/>
    <w:rsid w:val="00CA2072"/>
    <w:rsid w:val="00CA2A41"/>
    <w:rsid w:val="00CA2FE4"/>
    <w:rsid w:val="00CA4E81"/>
    <w:rsid w:val="00CA5CE8"/>
    <w:rsid w:val="00CA7FC5"/>
    <w:rsid w:val="00CB1296"/>
    <w:rsid w:val="00CB3D2C"/>
    <w:rsid w:val="00CB4C08"/>
    <w:rsid w:val="00CB5868"/>
    <w:rsid w:val="00CB6194"/>
    <w:rsid w:val="00CB654C"/>
    <w:rsid w:val="00CB65C3"/>
    <w:rsid w:val="00CB6E40"/>
    <w:rsid w:val="00CC1C70"/>
    <w:rsid w:val="00CC4D1E"/>
    <w:rsid w:val="00CC5ED1"/>
    <w:rsid w:val="00CC68EE"/>
    <w:rsid w:val="00CD0131"/>
    <w:rsid w:val="00CD0A87"/>
    <w:rsid w:val="00CD33DF"/>
    <w:rsid w:val="00CD430F"/>
    <w:rsid w:val="00CD48CC"/>
    <w:rsid w:val="00CD4C02"/>
    <w:rsid w:val="00CD4FF7"/>
    <w:rsid w:val="00CD5623"/>
    <w:rsid w:val="00CD607C"/>
    <w:rsid w:val="00CD67E3"/>
    <w:rsid w:val="00CE13FE"/>
    <w:rsid w:val="00CE1EE5"/>
    <w:rsid w:val="00CE25F5"/>
    <w:rsid w:val="00CE336A"/>
    <w:rsid w:val="00CE6663"/>
    <w:rsid w:val="00CE698A"/>
    <w:rsid w:val="00CF08CF"/>
    <w:rsid w:val="00CF1279"/>
    <w:rsid w:val="00CF18D4"/>
    <w:rsid w:val="00CF1F24"/>
    <w:rsid w:val="00CF3DFE"/>
    <w:rsid w:val="00CF40FF"/>
    <w:rsid w:val="00CF5DC9"/>
    <w:rsid w:val="00CF6C5C"/>
    <w:rsid w:val="00D00833"/>
    <w:rsid w:val="00D00BB8"/>
    <w:rsid w:val="00D00F69"/>
    <w:rsid w:val="00D01E5B"/>
    <w:rsid w:val="00D0266F"/>
    <w:rsid w:val="00D026D0"/>
    <w:rsid w:val="00D03725"/>
    <w:rsid w:val="00D03935"/>
    <w:rsid w:val="00D05EBC"/>
    <w:rsid w:val="00D06C37"/>
    <w:rsid w:val="00D07131"/>
    <w:rsid w:val="00D07469"/>
    <w:rsid w:val="00D10CD4"/>
    <w:rsid w:val="00D13AE9"/>
    <w:rsid w:val="00D1442D"/>
    <w:rsid w:val="00D144CD"/>
    <w:rsid w:val="00D16662"/>
    <w:rsid w:val="00D16941"/>
    <w:rsid w:val="00D22170"/>
    <w:rsid w:val="00D2257B"/>
    <w:rsid w:val="00D22B14"/>
    <w:rsid w:val="00D25462"/>
    <w:rsid w:val="00D25A45"/>
    <w:rsid w:val="00D260BC"/>
    <w:rsid w:val="00D263FD"/>
    <w:rsid w:val="00D26E75"/>
    <w:rsid w:val="00D27DFA"/>
    <w:rsid w:val="00D30232"/>
    <w:rsid w:val="00D319B5"/>
    <w:rsid w:val="00D31C1A"/>
    <w:rsid w:val="00D33BB4"/>
    <w:rsid w:val="00D34E98"/>
    <w:rsid w:val="00D35CF4"/>
    <w:rsid w:val="00D36349"/>
    <w:rsid w:val="00D37B60"/>
    <w:rsid w:val="00D401A1"/>
    <w:rsid w:val="00D40694"/>
    <w:rsid w:val="00D43205"/>
    <w:rsid w:val="00D43FC3"/>
    <w:rsid w:val="00D46C09"/>
    <w:rsid w:val="00D527F7"/>
    <w:rsid w:val="00D5363C"/>
    <w:rsid w:val="00D5469F"/>
    <w:rsid w:val="00D5499D"/>
    <w:rsid w:val="00D54F6D"/>
    <w:rsid w:val="00D568D6"/>
    <w:rsid w:val="00D5777D"/>
    <w:rsid w:val="00D578D0"/>
    <w:rsid w:val="00D60C70"/>
    <w:rsid w:val="00D60D71"/>
    <w:rsid w:val="00D61B7E"/>
    <w:rsid w:val="00D63380"/>
    <w:rsid w:val="00D65F58"/>
    <w:rsid w:val="00D71075"/>
    <w:rsid w:val="00D7168B"/>
    <w:rsid w:val="00D716E8"/>
    <w:rsid w:val="00D717C8"/>
    <w:rsid w:val="00D71AE1"/>
    <w:rsid w:val="00D7285B"/>
    <w:rsid w:val="00D72F49"/>
    <w:rsid w:val="00D758BB"/>
    <w:rsid w:val="00D763F3"/>
    <w:rsid w:val="00D767B4"/>
    <w:rsid w:val="00D76ABF"/>
    <w:rsid w:val="00D77478"/>
    <w:rsid w:val="00D77755"/>
    <w:rsid w:val="00D8027D"/>
    <w:rsid w:val="00D8075E"/>
    <w:rsid w:val="00D807F9"/>
    <w:rsid w:val="00D80EC3"/>
    <w:rsid w:val="00D81B27"/>
    <w:rsid w:val="00D81C79"/>
    <w:rsid w:val="00D82BE5"/>
    <w:rsid w:val="00D85D96"/>
    <w:rsid w:val="00D86F64"/>
    <w:rsid w:val="00D906B6"/>
    <w:rsid w:val="00D941B1"/>
    <w:rsid w:val="00DA0963"/>
    <w:rsid w:val="00DA1274"/>
    <w:rsid w:val="00DA12F3"/>
    <w:rsid w:val="00DA2DD3"/>
    <w:rsid w:val="00DA6780"/>
    <w:rsid w:val="00DA7D2D"/>
    <w:rsid w:val="00DB0AF4"/>
    <w:rsid w:val="00DB1056"/>
    <w:rsid w:val="00DB2D5A"/>
    <w:rsid w:val="00DB3350"/>
    <w:rsid w:val="00DB3708"/>
    <w:rsid w:val="00DB3F0D"/>
    <w:rsid w:val="00DB4354"/>
    <w:rsid w:val="00DB5415"/>
    <w:rsid w:val="00DB5C5C"/>
    <w:rsid w:val="00DB6C55"/>
    <w:rsid w:val="00DB754C"/>
    <w:rsid w:val="00DC3463"/>
    <w:rsid w:val="00DC65F9"/>
    <w:rsid w:val="00DC6DBE"/>
    <w:rsid w:val="00DC70EC"/>
    <w:rsid w:val="00DD2423"/>
    <w:rsid w:val="00DD3310"/>
    <w:rsid w:val="00DD4282"/>
    <w:rsid w:val="00DD46A3"/>
    <w:rsid w:val="00DE0D9A"/>
    <w:rsid w:val="00DE481E"/>
    <w:rsid w:val="00DE5769"/>
    <w:rsid w:val="00DE61B7"/>
    <w:rsid w:val="00DE625D"/>
    <w:rsid w:val="00DF1750"/>
    <w:rsid w:val="00DF20D2"/>
    <w:rsid w:val="00DF24A5"/>
    <w:rsid w:val="00DF4E73"/>
    <w:rsid w:val="00DF5A28"/>
    <w:rsid w:val="00DF5AB0"/>
    <w:rsid w:val="00DF5BF2"/>
    <w:rsid w:val="00DF5D81"/>
    <w:rsid w:val="00DF6B7E"/>
    <w:rsid w:val="00DF71A6"/>
    <w:rsid w:val="00DF7441"/>
    <w:rsid w:val="00E007EB"/>
    <w:rsid w:val="00E01458"/>
    <w:rsid w:val="00E03B58"/>
    <w:rsid w:val="00E03F22"/>
    <w:rsid w:val="00E0499F"/>
    <w:rsid w:val="00E04D96"/>
    <w:rsid w:val="00E05656"/>
    <w:rsid w:val="00E05C2E"/>
    <w:rsid w:val="00E070C5"/>
    <w:rsid w:val="00E0784A"/>
    <w:rsid w:val="00E10E49"/>
    <w:rsid w:val="00E13180"/>
    <w:rsid w:val="00E152CE"/>
    <w:rsid w:val="00E1530F"/>
    <w:rsid w:val="00E160BD"/>
    <w:rsid w:val="00E170A4"/>
    <w:rsid w:val="00E17458"/>
    <w:rsid w:val="00E1767A"/>
    <w:rsid w:val="00E2093A"/>
    <w:rsid w:val="00E20A78"/>
    <w:rsid w:val="00E24435"/>
    <w:rsid w:val="00E25781"/>
    <w:rsid w:val="00E26ED8"/>
    <w:rsid w:val="00E271BC"/>
    <w:rsid w:val="00E333E5"/>
    <w:rsid w:val="00E34A7A"/>
    <w:rsid w:val="00E34D86"/>
    <w:rsid w:val="00E34F0C"/>
    <w:rsid w:val="00E35FAA"/>
    <w:rsid w:val="00E3620C"/>
    <w:rsid w:val="00E36425"/>
    <w:rsid w:val="00E36474"/>
    <w:rsid w:val="00E37D30"/>
    <w:rsid w:val="00E4047A"/>
    <w:rsid w:val="00E41E00"/>
    <w:rsid w:val="00E42487"/>
    <w:rsid w:val="00E42ED2"/>
    <w:rsid w:val="00E430BE"/>
    <w:rsid w:val="00E45A6D"/>
    <w:rsid w:val="00E47DBF"/>
    <w:rsid w:val="00E521C9"/>
    <w:rsid w:val="00E52488"/>
    <w:rsid w:val="00E54559"/>
    <w:rsid w:val="00E56CDF"/>
    <w:rsid w:val="00E56FB9"/>
    <w:rsid w:val="00E6071B"/>
    <w:rsid w:val="00E6289A"/>
    <w:rsid w:val="00E63F24"/>
    <w:rsid w:val="00E64B77"/>
    <w:rsid w:val="00E6621E"/>
    <w:rsid w:val="00E66B39"/>
    <w:rsid w:val="00E6700C"/>
    <w:rsid w:val="00E70261"/>
    <w:rsid w:val="00E70317"/>
    <w:rsid w:val="00E714CF"/>
    <w:rsid w:val="00E715AB"/>
    <w:rsid w:val="00E7175C"/>
    <w:rsid w:val="00E71AF6"/>
    <w:rsid w:val="00E73505"/>
    <w:rsid w:val="00E73A83"/>
    <w:rsid w:val="00E75088"/>
    <w:rsid w:val="00E75ABD"/>
    <w:rsid w:val="00E77645"/>
    <w:rsid w:val="00E77726"/>
    <w:rsid w:val="00E83305"/>
    <w:rsid w:val="00E83781"/>
    <w:rsid w:val="00E84C1A"/>
    <w:rsid w:val="00E8510E"/>
    <w:rsid w:val="00E90767"/>
    <w:rsid w:val="00E9140A"/>
    <w:rsid w:val="00E916BE"/>
    <w:rsid w:val="00E93520"/>
    <w:rsid w:val="00E96391"/>
    <w:rsid w:val="00EA150F"/>
    <w:rsid w:val="00EA2880"/>
    <w:rsid w:val="00EA3D26"/>
    <w:rsid w:val="00EA4148"/>
    <w:rsid w:val="00EA5662"/>
    <w:rsid w:val="00EB05CD"/>
    <w:rsid w:val="00EB1E18"/>
    <w:rsid w:val="00EB2D03"/>
    <w:rsid w:val="00EB2F2D"/>
    <w:rsid w:val="00EB34BD"/>
    <w:rsid w:val="00EB3600"/>
    <w:rsid w:val="00EB3B94"/>
    <w:rsid w:val="00EB3D7F"/>
    <w:rsid w:val="00EB467D"/>
    <w:rsid w:val="00EB67DE"/>
    <w:rsid w:val="00EB7D05"/>
    <w:rsid w:val="00EC4B18"/>
    <w:rsid w:val="00EC6310"/>
    <w:rsid w:val="00EC778D"/>
    <w:rsid w:val="00ED04B4"/>
    <w:rsid w:val="00ED31D8"/>
    <w:rsid w:val="00ED4CB4"/>
    <w:rsid w:val="00EE0B46"/>
    <w:rsid w:val="00EE11D0"/>
    <w:rsid w:val="00EE3CCA"/>
    <w:rsid w:val="00EE53E3"/>
    <w:rsid w:val="00EE547D"/>
    <w:rsid w:val="00EE5C5B"/>
    <w:rsid w:val="00EE77D6"/>
    <w:rsid w:val="00EE7E69"/>
    <w:rsid w:val="00EF347F"/>
    <w:rsid w:val="00EF6FA1"/>
    <w:rsid w:val="00EF7682"/>
    <w:rsid w:val="00EF7FDF"/>
    <w:rsid w:val="00F01A59"/>
    <w:rsid w:val="00F04189"/>
    <w:rsid w:val="00F05972"/>
    <w:rsid w:val="00F05BD2"/>
    <w:rsid w:val="00F0601E"/>
    <w:rsid w:val="00F062B8"/>
    <w:rsid w:val="00F074ED"/>
    <w:rsid w:val="00F07EB2"/>
    <w:rsid w:val="00F10BB5"/>
    <w:rsid w:val="00F10EA6"/>
    <w:rsid w:val="00F11DE0"/>
    <w:rsid w:val="00F13CE8"/>
    <w:rsid w:val="00F1419D"/>
    <w:rsid w:val="00F162A4"/>
    <w:rsid w:val="00F202B1"/>
    <w:rsid w:val="00F20C26"/>
    <w:rsid w:val="00F21360"/>
    <w:rsid w:val="00F233F9"/>
    <w:rsid w:val="00F23680"/>
    <w:rsid w:val="00F237ED"/>
    <w:rsid w:val="00F249B1"/>
    <w:rsid w:val="00F249ED"/>
    <w:rsid w:val="00F266F5"/>
    <w:rsid w:val="00F26EE7"/>
    <w:rsid w:val="00F33D96"/>
    <w:rsid w:val="00F34611"/>
    <w:rsid w:val="00F360CA"/>
    <w:rsid w:val="00F37114"/>
    <w:rsid w:val="00F42930"/>
    <w:rsid w:val="00F46C40"/>
    <w:rsid w:val="00F46F41"/>
    <w:rsid w:val="00F50119"/>
    <w:rsid w:val="00F54B3D"/>
    <w:rsid w:val="00F5544A"/>
    <w:rsid w:val="00F5597B"/>
    <w:rsid w:val="00F56655"/>
    <w:rsid w:val="00F5715F"/>
    <w:rsid w:val="00F60A50"/>
    <w:rsid w:val="00F60AA4"/>
    <w:rsid w:val="00F63987"/>
    <w:rsid w:val="00F649E3"/>
    <w:rsid w:val="00F654F9"/>
    <w:rsid w:val="00F673EB"/>
    <w:rsid w:val="00F718F7"/>
    <w:rsid w:val="00F73E41"/>
    <w:rsid w:val="00F744D4"/>
    <w:rsid w:val="00F74F5B"/>
    <w:rsid w:val="00F75C95"/>
    <w:rsid w:val="00F7609D"/>
    <w:rsid w:val="00F763E7"/>
    <w:rsid w:val="00F76CA4"/>
    <w:rsid w:val="00F8349C"/>
    <w:rsid w:val="00F843D7"/>
    <w:rsid w:val="00F85445"/>
    <w:rsid w:val="00F85CE7"/>
    <w:rsid w:val="00F87BD6"/>
    <w:rsid w:val="00F90205"/>
    <w:rsid w:val="00F9042B"/>
    <w:rsid w:val="00F91862"/>
    <w:rsid w:val="00F91D92"/>
    <w:rsid w:val="00F931A2"/>
    <w:rsid w:val="00F96591"/>
    <w:rsid w:val="00F97B2D"/>
    <w:rsid w:val="00F97E95"/>
    <w:rsid w:val="00FA28BB"/>
    <w:rsid w:val="00FA2F59"/>
    <w:rsid w:val="00FA311C"/>
    <w:rsid w:val="00FA3AE2"/>
    <w:rsid w:val="00FA42F4"/>
    <w:rsid w:val="00FA5FB1"/>
    <w:rsid w:val="00FB0009"/>
    <w:rsid w:val="00FB146B"/>
    <w:rsid w:val="00FB2B1C"/>
    <w:rsid w:val="00FB4835"/>
    <w:rsid w:val="00FB6C6E"/>
    <w:rsid w:val="00FB7F38"/>
    <w:rsid w:val="00FC2D68"/>
    <w:rsid w:val="00FC341B"/>
    <w:rsid w:val="00FC35EE"/>
    <w:rsid w:val="00FC446E"/>
    <w:rsid w:val="00FC4651"/>
    <w:rsid w:val="00FC58DE"/>
    <w:rsid w:val="00FC5C3E"/>
    <w:rsid w:val="00FC5C45"/>
    <w:rsid w:val="00FD0336"/>
    <w:rsid w:val="00FD0B3E"/>
    <w:rsid w:val="00FD2422"/>
    <w:rsid w:val="00FD3331"/>
    <w:rsid w:val="00FD6224"/>
    <w:rsid w:val="00FD7E61"/>
    <w:rsid w:val="00FE0111"/>
    <w:rsid w:val="00FE0212"/>
    <w:rsid w:val="00FE2BF1"/>
    <w:rsid w:val="00FE3598"/>
    <w:rsid w:val="00FE7918"/>
    <w:rsid w:val="00FF12E4"/>
    <w:rsid w:val="00FF4461"/>
    <w:rsid w:val="00FF47BB"/>
    <w:rsid w:val="00FF5FBD"/>
    <w:rsid w:val="00FF63AD"/>
    <w:rsid w:val="00FF6731"/>
    <w:rsid w:val="00FF745F"/>
    <w:rsid w:val="00FF7909"/>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F3DCEE"/>
  <w15:docId w15:val="{A64D590A-3A3C-47B3-B206-560346C73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0E8"/>
    <w:pPr>
      <w:spacing w:after="200"/>
    </w:pPr>
    <w:rPr>
      <w:rFonts w:asciiTheme="minorHAnsi" w:hAnsiTheme="minorHAnsi"/>
      <w:sz w:val="22"/>
    </w:rPr>
  </w:style>
  <w:style w:type="paragraph" w:styleId="Heading1">
    <w:name w:val="heading 1"/>
    <w:basedOn w:val="Normal"/>
    <w:next w:val="Normal"/>
    <w:qFormat/>
    <w:rsid w:val="00384FD6"/>
    <w:pPr>
      <w:keepNext/>
      <w:numPr>
        <w:numId w:val="15"/>
      </w:numPr>
      <w:pBdr>
        <w:bottom w:val="single" w:sz="12" w:space="1" w:color="auto"/>
        <w:between w:val="single" w:sz="12" w:space="1" w:color="auto"/>
      </w:pBdr>
      <w:spacing w:after="240"/>
      <w:outlineLvl w:val="0"/>
    </w:pPr>
    <w:rPr>
      <w:rFonts w:ascii="Calibri" w:hAnsi="Calibri"/>
      <w:b/>
      <w:color w:val="005C97"/>
      <w:sz w:val="36"/>
      <w:szCs w:val="40"/>
    </w:rPr>
  </w:style>
  <w:style w:type="paragraph" w:styleId="Heading2">
    <w:name w:val="heading 2"/>
    <w:basedOn w:val="Heading1"/>
    <w:next w:val="Normal"/>
    <w:qFormat/>
    <w:pPr>
      <w:keepLines/>
      <w:pBdr>
        <w:bottom w:val="none" w:sz="0" w:space="0" w:color="auto"/>
        <w:between w:val="none" w:sz="0" w:space="0" w:color="auto"/>
      </w:pBdr>
      <w:spacing w:before="120" w:after="120"/>
      <w:outlineLvl w:val="1"/>
    </w:pPr>
    <w:rPr>
      <w:sz w:val="26"/>
      <w:u w:val="single"/>
    </w:rPr>
  </w:style>
  <w:style w:type="paragraph" w:styleId="Heading3">
    <w:name w:val="heading 3"/>
    <w:basedOn w:val="Heading2"/>
    <w:next w:val="Normal"/>
    <w:qFormat/>
    <w:pPr>
      <w:spacing w:after="0"/>
      <w:outlineLvl w:val="2"/>
    </w:pPr>
    <w:rPr>
      <w:sz w:val="20"/>
    </w:rPr>
  </w:style>
  <w:style w:type="paragraph" w:styleId="Heading4">
    <w:name w:val="heading 4"/>
    <w:basedOn w:val="Normal"/>
    <w:next w:val="Normal"/>
    <w:qFormat/>
    <w:pPr>
      <w:keepNext/>
      <w:outlineLvl w:val="3"/>
    </w:pPr>
    <w:rPr>
      <w:b/>
      <w:i/>
      <w:sz w:val="24"/>
    </w:rPr>
  </w:style>
  <w:style w:type="paragraph" w:styleId="Heading5">
    <w:name w:val="heading 5"/>
    <w:basedOn w:val="Normal"/>
    <w:next w:val="Normal"/>
    <w:qFormat/>
    <w:rsid w:val="00D72F49"/>
    <w:pPr>
      <w:keepNext/>
      <w:jc w:val="center"/>
      <w:outlineLvl w:val="4"/>
    </w:pPr>
    <w:rPr>
      <w:rFonts w:ascii="Calibri" w:hAnsi="Calibri"/>
      <w:b/>
      <w:color w:val="0070C0"/>
      <w:sz w:val="56"/>
    </w:rPr>
  </w:style>
  <w:style w:type="paragraph" w:styleId="Heading6">
    <w:name w:val="heading 6"/>
    <w:basedOn w:val="Normal"/>
    <w:next w:val="Normal"/>
    <w:qFormat/>
    <w:pPr>
      <w:keepNext/>
      <w:outlineLvl w:val="5"/>
    </w:pPr>
    <w:rPr>
      <w:rFonts w:ascii="Arial" w:hAnsi="Arial"/>
      <w:b/>
      <w:bCs/>
    </w:rPr>
  </w:style>
  <w:style w:type="paragraph" w:styleId="Heading7">
    <w:name w:val="heading 7"/>
    <w:basedOn w:val="Normal"/>
    <w:next w:val="Normal"/>
    <w:qFormat/>
    <w:pPr>
      <w:keepNext/>
      <w:outlineLvl w:val="6"/>
    </w:pPr>
    <w:rPr>
      <w:rFonts w:ascii="Arial" w:hAnsi="Arial"/>
      <w:sz w:val="32"/>
    </w:rPr>
  </w:style>
  <w:style w:type="paragraph" w:styleId="Heading8">
    <w:name w:val="heading 8"/>
    <w:basedOn w:val="Normal"/>
    <w:next w:val="Normal"/>
    <w:qFormat/>
    <w:pPr>
      <w:keepNext/>
      <w:outlineLvl w:val="7"/>
    </w:pPr>
    <w:rPr>
      <w:rFonts w:ascii="Verdana" w:hAnsi="Verdana"/>
      <w:b/>
      <w:bCs/>
      <w:sz w:val="18"/>
      <w:szCs w:val="18"/>
    </w:rPr>
  </w:style>
  <w:style w:type="paragraph" w:styleId="Heading9">
    <w:name w:val="heading 9"/>
    <w:basedOn w:val="Normal"/>
    <w:next w:val="Normal"/>
    <w:qFormat/>
    <w:pPr>
      <w:keepNext/>
      <w:outlineLvl w:val="8"/>
    </w:pPr>
    <w:rPr>
      <w:rFonts w:ascii="Arial" w:hAnsi="Arial"/>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pPr>
      <w:tabs>
        <w:tab w:val="left" w:leader="dot" w:pos="8100"/>
        <w:tab w:val="right" w:pos="8640"/>
      </w:tabs>
      <w:ind w:left="1440" w:right="720"/>
    </w:pPr>
  </w:style>
  <w:style w:type="paragraph" w:styleId="TOC2">
    <w:name w:val="toc 2"/>
    <w:basedOn w:val="Normal"/>
    <w:next w:val="Normal"/>
    <w:uiPriority w:val="39"/>
    <w:pPr>
      <w:tabs>
        <w:tab w:val="left" w:leader="dot" w:pos="8100"/>
        <w:tab w:val="right" w:pos="8640"/>
      </w:tabs>
      <w:ind w:left="720" w:right="720"/>
    </w:pPr>
  </w:style>
  <w:style w:type="paragraph" w:styleId="TOC1">
    <w:name w:val="toc 1"/>
    <w:basedOn w:val="Normal"/>
    <w:next w:val="Normal"/>
    <w:uiPriority w:val="39"/>
    <w:rsid w:val="005F1CCE"/>
    <w:pPr>
      <w:keepNext/>
      <w:tabs>
        <w:tab w:val="left" w:pos="288"/>
        <w:tab w:val="left" w:leader="dot" w:pos="8100"/>
        <w:tab w:val="right" w:pos="8730"/>
      </w:tabs>
      <w:spacing w:before="120"/>
      <w:ind w:right="634"/>
    </w:pPr>
    <w:rPr>
      <w:rFonts w:ascii="Univers (W1)" w:hAnsi="Univers (W1)"/>
    </w:rPr>
  </w:style>
  <w:style w:type="paragraph" w:styleId="Index1">
    <w:name w:val="index 1"/>
    <w:basedOn w:val="Normal"/>
    <w:next w:val="Normal"/>
    <w:semiHidden/>
    <w:pPr>
      <w:jc w:val="center"/>
    </w:pPr>
    <w:rPr>
      <w:rFonts w:ascii="Univers (W1)" w:hAnsi="Univers (W1)"/>
      <w:b/>
    </w:rPr>
  </w:style>
  <w:style w:type="paragraph" w:styleId="Footer">
    <w:name w:val="footer"/>
    <w:basedOn w:val="Normal"/>
    <w:pPr>
      <w:tabs>
        <w:tab w:val="center" w:pos="4320"/>
        <w:tab w:val="right" w:pos="8640"/>
      </w:tabs>
    </w:pPr>
  </w:style>
  <w:style w:type="paragraph" w:styleId="Header">
    <w:name w:val="header"/>
    <w:basedOn w:val="Normal"/>
    <w:link w:val="HeaderChar"/>
    <w:uiPriority w:val="99"/>
    <w:pPr>
      <w:spacing w:after="480"/>
    </w:pPr>
    <w:rPr>
      <w:rFonts w:ascii="Univers (W1)" w:hAnsi="Univers (W1)"/>
    </w:rPr>
  </w:style>
  <w:style w:type="character" w:styleId="FootnoteReference">
    <w:name w:val="footnote reference"/>
    <w:basedOn w:val="DefaultParagraphFont"/>
    <w:semiHidden/>
    <w:rPr>
      <w:position w:val="6"/>
      <w:sz w:val="16"/>
    </w:rPr>
  </w:style>
  <w:style w:type="paragraph" w:styleId="FootnoteText">
    <w:name w:val="footnote text"/>
    <w:basedOn w:val="Normal"/>
    <w:semiHidden/>
    <w:pPr>
      <w:spacing w:before="60" w:after="60"/>
      <w:ind w:left="360" w:hanging="360"/>
    </w:pPr>
  </w:style>
  <w:style w:type="paragraph" w:styleId="NormalIndent">
    <w:name w:val="Normal Indent"/>
    <w:aliases w:val="Normal Indent Char1 Char Char,Normal Indent Char1 Char,Normal Indent Char1"/>
    <w:basedOn w:val="Normal"/>
    <w:pPr>
      <w:ind w:left="720"/>
    </w:pPr>
  </w:style>
  <w:style w:type="paragraph" w:customStyle="1" w:styleId="Title1">
    <w:name w:val="Title1"/>
    <w:basedOn w:val="Normal"/>
    <w:pPr>
      <w:ind w:right="-108"/>
      <w:jc w:val="center"/>
    </w:pPr>
    <w:rPr>
      <w:rFonts w:ascii="Univers (W1)" w:hAnsi="Univers (W1)"/>
      <w:b/>
      <w:sz w:val="48"/>
    </w:rPr>
  </w:style>
  <w:style w:type="paragraph" w:customStyle="1" w:styleId="SubList">
    <w:name w:val="SubList"/>
    <w:basedOn w:val="List"/>
    <w:pPr>
      <w:ind w:left="1440"/>
    </w:pPr>
  </w:style>
  <w:style w:type="paragraph" w:styleId="List">
    <w:name w:val="List"/>
    <w:basedOn w:val="Normal"/>
    <w:pPr>
      <w:spacing w:before="60" w:after="60"/>
      <w:ind w:left="720" w:hanging="360"/>
    </w:pPr>
  </w:style>
  <w:style w:type="paragraph" w:customStyle="1" w:styleId="Subject">
    <w:name w:val="Subject"/>
    <w:basedOn w:val="Normal"/>
    <w:pPr>
      <w:spacing w:before="60" w:after="60"/>
    </w:pPr>
  </w:style>
  <w:style w:type="paragraph" w:styleId="Date">
    <w:name w:val="Date"/>
    <w:basedOn w:val="Normal"/>
    <w:pPr>
      <w:spacing w:before="60" w:after="60"/>
    </w:pPr>
  </w:style>
  <w:style w:type="paragraph" w:customStyle="1" w:styleId="To">
    <w:name w:val="To"/>
    <w:basedOn w:val="Normal"/>
    <w:pPr>
      <w:spacing w:before="60" w:after="60"/>
    </w:pPr>
  </w:style>
  <w:style w:type="paragraph" w:customStyle="1" w:styleId="From">
    <w:name w:val="From"/>
    <w:basedOn w:val="Normal"/>
    <w:pPr>
      <w:spacing w:before="60" w:after="60"/>
    </w:pPr>
  </w:style>
  <w:style w:type="paragraph" w:customStyle="1" w:styleId="Closed">
    <w:name w:val="Closed"/>
    <w:basedOn w:val="Normal"/>
  </w:style>
  <w:style w:type="paragraph" w:customStyle="1" w:styleId="CopyList">
    <w:name w:val="CopyList"/>
    <w:basedOn w:val="Normal"/>
    <w:pPr>
      <w:tabs>
        <w:tab w:val="left" w:pos="504"/>
      </w:tabs>
      <w:spacing w:before="360"/>
      <w:ind w:left="504" w:hanging="504"/>
    </w:pPr>
  </w:style>
  <w:style w:type="paragraph" w:customStyle="1" w:styleId="note">
    <w:name w:val="note"/>
    <w:basedOn w:val="Normal"/>
    <w:pPr>
      <w:keepNext/>
      <w:keepLines/>
      <w:pBdr>
        <w:top w:val="single" w:sz="6" w:space="1" w:color="auto" w:shadow="1"/>
        <w:left w:val="single" w:sz="6" w:space="1" w:color="auto" w:shadow="1"/>
        <w:bottom w:val="single" w:sz="6" w:space="1" w:color="auto" w:shadow="1"/>
        <w:right w:val="single" w:sz="6" w:space="1" w:color="auto" w:shadow="1"/>
      </w:pBdr>
      <w:ind w:left="2880" w:right="2880"/>
      <w:jc w:val="center"/>
    </w:pPr>
  </w:style>
  <w:style w:type="paragraph" w:customStyle="1" w:styleId="BodyText1">
    <w:name w:val="Body Text1"/>
    <w:pPr>
      <w:ind w:left="1440"/>
    </w:pPr>
    <w:rPr>
      <w:rFonts w:ascii="CG Times (W1)" w:hAnsi="CG Times (W1)"/>
      <w:sz w:val="22"/>
    </w:rPr>
  </w:style>
  <w:style w:type="paragraph" w:customStyle="1" w:styleId="TableHeader">
    <w:name w:val="Table Header"/>
    <w:basedOn w:val="Normal"/>
    <w:pPr>
      <w:keepNext/>
      <w:keepLines/>
      <w:pageBreakBefore/>
    </w:pPr>
  </w:style>
  <w:style w:type="character" w:styleId="PageNumber">
    <w:name w:val="page number"/>
    <w:basedOn w:val="DefaultParagraphFont"/>
  </w:style>
  <w:style w:type="paragraph" w:styleId="TOC4">
    <w:name w:val="toc 4"/>
    <w:basedOn w:val="Normal"/>
    <w:next w:val="Normal"/>
    <w:uiPriority w:val="39"/>
    <w:pPr>
      <w:tabs>
        <w:tab w:val="left" w:leader="dot" w:pos="8107"/>
        <w:tab w:val="right" w:leader="dot" w:pos="8640"/>
      </w:tabs>
      <w:ind w:left="2160"/>
    </w:pPr>
  </w:style>
  <w:style w:type="paragraph" w:styleId="TOC5">
    <w:name w:val="toc 5"/>
    <w:basedOn w:val="Normal"/>
    <w:next w:val="Normal"/>
    <w:autoRedefine/>
    <w:semiHidden/>
    <w:pPr>
      <w:ind w:left="800"/>
    </w:pPr>
  </w:style>
  <w:style w:type="paragraph" w:styleId="BodyText">
    <w:name w:val="Body Text"/>
    <w:basedOn w:val="Normal"/>
    <w:link w:val="BodyTextChar"/>
    <w:pPr>
      <w:keepNext/>
      <w:keepLines/>
    </w:pPr>
    <w:rPr>
      <w:u w:val="single"/>
    </w:rPr>
  </w:style>
  <w:style w:type="paragraph" w:styleId="BodyText2">
    <w:name w:val="Body Text 2"/>
    <w:basedOn w:val="Normal"/>
    <w:pPr>
      <w:keepNext/>
      <w:keepLines/>
    </w:pPr>
  </w:style>
  <w:style w:type="character" w:styleId="Hyperlink">
    <w:name w:val="Hyperlink"/>
    <w:basedOn w:val="DefaultParagraphFont"/>
    <w:uiPriority w:val="99"/>
    <w:rPr>
      <w:color w:val="0000FF"/>
      <w:u w:val="single"/>
    </w:rPr>
  </w:style>
  <w:style w:type="paragraph" w:styleId="BalloonText">
    <w:name w:val="Balloon Text"/>
    <w:basedOn w:val="Normal"/>
    <w:semiHidden/>
    <w:rPr>
      <w:rFonts w:ascii="Tahoma" w:hAnsi="Tahoma" w:cs="Tahoma"/>
      <w:sz w:val="16"/>
      <w:szCs w:val="16"/>
    </w:rPr>
  </w:style>
  <w:style w:type="paragraph" w:styleId="DocumentMap">
    <w:name w:val="Document Map"/>
    <w:basedOn w:val="Normal"/>
    <w:semiHidden/>
    <w:pPr>
      <w:shd w:val="clear" w:color="auto" w:fill="000080"/>
    </w:pPr>
    <w:rPr>
      <w:rFonts w:ascii="Tahoma" w:hAnsi="Tahoma" w:cs="Tahoma"/>
    </w:rPr>
  </w:style>
  <w:style w:type="paragraph" w:styleId="TOC6">
    <w:name w:val="toc 6"/>
    <w:basedOn w:val="Normal"/>
    <w:next w:val="Normal"/>
    <w:autoRedefine/>
    <w:semiHidden/>
    <w:pPr>
      <w:ind w:left="1200"/>
    </w:pPr>
    <w:rPr>
      <w:sz w:val="24"/>
      <w:szCs w:val="24"/>
    </w:rPr>
  </w:style>
  <w:style w:type="paragraph" w:styleId="TOC7">
    <w:name w:val="toc 7"/>
    <w:basedOn w:val="Normal"/>
    <w:next w:val="Normal"/>
    <w:autoRedefine/>
    <w:semiHidden/>
    <w:pPr>
      <w:ind w:left="1440"/>
    </w:pPr>
    <w:rPr>
      <w:sz w:val="24"/>
      <w:szCs w:val="24"/>
    </w:rPr>
  </w:style>
  <w:style w:type="paragraph" w:styleId="TOC8">
    <w:name w:val="toc 8"/>
    <w:basedOn w:val="Normal"/>
    <w:next w:val="Normal"/>
    <w:autoRedefine/>
    <w:semiHidden/>
    <w:pPr>
      <w:ind w:left="1680"/>
    </w:pPr>
    <w:rPr>
      <w:sz w:val="24"/>
      <w:szCs w:val="24"/>
    </w:rPr>
  </w:style>
  <w:style w:type="paragraph" w:styleId="TOC9">
    <w:name w:val="toc 9"/>
    <w:basedOn w:val="Normal"/>
    <w:next w:val="Normal"/>
    <w:autoRedefine/>
    <w:semiHidden/>
    <w:pPr>
      <w:ind w:left="1920"/>
    </w:pPr>
    <w:rPr>
      <w:sz w:val="24"/>
      <w:szCs w:val="24"/>
    </w:rPr>
  </w:style>
  <w:style w:type="paragraph" w:styleId="BodyTextIndent">
    <w:name w:val="Body Text Indent"/>
    <w:basedOn w:val="Normal"/>
  </w:style>
  <w:style w:type="paragraph" w:styleId="NormalWeb">
    <w:name w:val="Normal (Web)"/>
    <w:basedOn w:val="Normal"/>
    <w:uiPriority w:val="99"/>
    <w:pPr>
      <w:spacing w:before="100" w:beforeAutospacing="1" w:after="100" w:afterAutospacing="1"/>
    </w:pPr>
    <w:rPr>
      <w:color w:val="003333"/>
      <w:sz w:val="24"/>
      <w:szCs w:val="24"/>
    </w:rPr>
  </w:style>
  <w:style w:type="character" w:styleId="Strong">
    <w:name w:val="Strong"/>
    <w:basedOn w:val="DefaultParagraphFont"/>
    <w:qFormat/>
    <w:rPr>
      <w:b/>
      <w:bCs/>
    </w:rPr>
  </w:style>
  <w:style w:type="paragraph" w:styleId="BodyTextIndent2">
    <w:name w:val="Body Text Indent 2"/>
    <w:basedOn w:val="Normal"/>
    <w:pPr>
      <w:ind w:left="360" w:hanging="360"/>
    </w:pPr>
    <w:rPr>
      <w:rFonts w:ascii="Arial" w:hAnsi="Arial"/>
      <w:sz w:val="16"/>
    </w:rPr>
  </w:style>
  <w:style w:type="character" w:customStyle="1" w:styleId="Heading3Char">
    <w:name w:val="Heading 3 Char"/>
    <w:basedOn w:val="DefaultParagraphFont"/>
    <w:rPr>
      <w:rFonts w:ascii="Arial" w:hAnsi="Arial" w:cs="Arial"/>
      <w:b/>
      <w:bCs/>
      <w:sz w:val="26"/>
      <w:szCs w:val="26"/>
      <w:lang w:val="en-US" w:eastAsia="en-US" w:bidi="ar-SA"/>
    </w:rPr>
  </w:style>
  <w:style w:type="character" w:styleId="FollowedHyperlink">
    <w:name w:val="FollowedHyperlink"/>
    <w:basedOn w:val="DefaultParagraphFont"/>
    <w:rPr>
      <w:color w:val="800080"/>
      <w:u w:val="single"/>
    </w:rPr>
  </w:style>
  <w:style w:type="table" w:styleId="TableProfessional">
    <w:name w:val="Table Professional"/>
    <w:basedOn w:val="TableNormal"/>
    <w:rsid w:val="00B01E74"/>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
    <w:name w:val="Table Grid"/>
    <w:basedOn w:val="TableNormal"/>
    <w:rsid w:val="0076242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0E59A7"/>
    <w:pPr>
      <w:spacing w:before="120" w:after="120"/>
    </w:pPr>
    <w:rPr>
      <w:b/>
      <w:bCs/>
    </w:rPr>
  </w:style>
  <w:style w:type="character" w:customStyle="1" w:styleId="A14">
    <w:name w:val="A14"/>
    <w:rsid w:val="00641254"/>
    <w:rPr>
      <w:rFonts w:cs="Frutiger LT 65 Bold"/>
      <w:color w:val="000000"/>
      <w:sz w:val="16"/>
      <w:szCs w:val="16"/>
    </w:rPr>
  </w:style>
  <w:style w:type="character" w:customStyle="1" w:styleId="A4">
    <w:name w:val="A4"/>
    <w:rsid w:val="0067268B"/>
    <w:rPr>
      <w:rFonts w:cs="Frutiger LT 45 Light"/>
      <w:color w:val="000000"/>
      <w:sz w:val="18"/>
      <w:szCs w:val="18"/>
    </w:rPr>
  </w:style>
  <w:style w:type="paragraph" w:customStyle="1" w:styleId="Default">
    <w:name w:val="Default"/>
    <w:rsid w:val="00425572"/>
    <w:pPr>
      <w:autoSpaceDE w:val="0"/>
      <w:autoSpaceDN w:val="0"/>
      <w:adjustRightInd w:val="0"/>
    </w:pPr>
    <w:rPr>
      <w:color w:val="000000"/>
      <w:sz w:val="24"/>
      <w:szCs w:val="24"/>
    </w:rPr>
  </w:style>
  <w:style w:type="paragraph" w:customStyle="1" w:styleId="Pa0">
    <w:name w:val="Pa0"/>
    <w:basedOn w:val="Default"/>
    <w:next w:val="Default"/>
    <w:uiPriority w:val="99"/>
    <w:rsid w:val="00A35263"/>
    <w:pPr>
      <w:spacing w:line="201" w:lineRule="atLeast"/>
    </w:pPr>
    <w:rPr>
      <w:rFonts w:ascii="Gotham Bold" w:hAnsi="Gotham Bold"/>
      <w:color w:val="auto"/>
    </w:rPr>
  </w:style>
  <w:style w:type="paragraph" w:customStyle="1" w:styleId="Pa8">
    <w:name w:val="Pa8"/>
    <w:basedOn w:val="Default"/>
    <w:next w:val="Default"/>
    <w:uiPriority w:val="99"/>
    <w:rsid w:val="00A35263"/>
    <w:pPr>
      <w:spacing w:line="201" w:lineRule="atLeast"/>
    </w:pPr>
    <w:rPr>
      <w:rFonts w:ascii="Gotham Bold" w:hAnsi="Gotham Bold"/>
      <w:color w:val="auto"/>
    </w:rPr>
  </w:style>
  <w:style w:type="character" w:customStyle="1" w:styleId="A3">
    <w:name w:val="A3"/>
    <w:uiPriority w:val="99"/>
    <w:rsid w:val="00A35263"/>
    <w:rPr>
      <w:rFonts w:ascii="Gotham Light" w:hAnsi="Gotham Light" w:cs="Gotham Light"/>
      <w:color w:val="000000"/>
      <w:sz w:val="16"/>
      <w:szCs w:val="16"/>
    </w:rPr>
  </w:style>
  <w:style w:type="paragraph" w:customStyle="1" w:styleId="Pa4">
    <w:name w:val="Pa4"/>
    <w:basedOn w:val="Default"/>
    <w:next w:val="Default"/>
    <w:uiPriority w:val="99"/>
    <w:rsid w:val="00A35263"/>
    <w:pPr>
      <w:spacing w:line="201" w:lineRule="atLeast"/>
    </w:pPr>
    <w:rPr>
      <w:rFonts w:ascii="Gotham Bold" w:hAnsi="Gotham Bold"/>
      <w:color w:val="auto"/>
    </w:rPr>
  </w:style>
  <w:style w:type="character" w:customStyle="1" w:styleId="HeaderChar">
    <w:name w:val="Header Char"/>
    <w:link w:val="Header"/>
    <w:uiPriority w:val="99"/>
    <w:rsid w:val="00272027"/>
    <w:rPr>
      <w:rFonts w:ascii="Univers (W1)" w:hAnsi="Univers (W1)"/>
    </w:rPr>
  </w:style>
  <w:style w:type="paragraph" w:customStyle="1" w:styleId="TableText">
    <w:name w:val="Table Text"/>
    <w:basedOn w:val="Normal"/>
    <w:rsid w:val="00272027"/>
    <w:pPr>
      <w:ind w:left="14"/>
    </w:pPr>
    <w:rPr>
      <w:rFonts w:ascii="Arial" w:hAnsi="Arial"/>
      <w:spacing w:val="-5"/>
      <w:sz w:val="16"/>
    </w:rPr>
  </w:style>
  <w:style w:type="table" w:customStyle="1" w:styleId="Manuals">
    <w:name w:val="Manuals"/>
    <w:basedOn w:val="TableGrid4"/>
    <w:uiPriority w:val="99"/>
    <w:rsid w:val="00977CEB"/>
    <w:rPr>
      <w:rFonts w:asciiTheme="minorHAnsi" w:hAnsiTheme="minorHAnsi"/>
    </w:rPr>
    <w:tblPr>
      <w:tblBorders>
        <w:top w:val="single" w:sz="6" w:space="0" w:color="000000"/>
        <w:left w:val="single" w:sz="6" w:space="0" w:color="000000"/>
        <w:bottom w:val="single" w:sz="6" w:space="0" w:color="000000"/>
        <w:right w:val="single" w:sz="6" w:space="0" w:color="000000"/>
        <w:insideH w:val="none" w:sz="0" w:space="0" w:color="auto"/>
        <w:insideV w:val="none" w:sz="0" w:space="0" w:color="auto"/>
      </w:tblBorders>
    </w:tblPr>
    <w:tcPr>
      <w:shd w:val="solid" w:color="auto" w:fill="DBE5F1" w:themeFill="accent1" w:themeFillTint="33"/>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customStyle="1" w:styleId="Pa3">
    <w:name w:val="Pa3"/>
    <w:basedOn w:val="Default"/>
    <w:next w:val="Default"/>
    <w:uiPriority w:val="99"/>
    <w:rsid w:val="0028516C"/>
    <w:pPr>
      <w:spacing w:line="201" w:lineRule="atLeast"/>
    </w:pPr>
    <w:rPr>
      <w:rFonts w:ascii="Gotham Medium" w:hAnsi="Gotham Medium"/>
      <w:color w:val="auto"/>
    </w:rPr>
  </w:style>
  <w:style w:type="character" w:customStyle="1" w:styleId="A1">
    <w:name w:val="A1"/>
    <w:uiPriority w:val="99"/>
    <w:rsid w:val="0028516C"/>
    <w:rPr>
      <w:rFonts w:ascii="Gotham Book" w:hAnsi="Gotham Book" w:cs="Gotham Book"/>
      <w:color w:val="5E6269"/>
      <w:sz w:val="16"/>
      <w:szCs w:val="16"/>
    </w:rPr>
  </w:style>
  <w:style w:type="table" w:styleId="TableGrid4">
    <w:name w:val="Table Grid 4"/>
    <w:basedOn w:val="TableNormal"/>
    <w:uiPriority w:val="99"/>
    <w:semiHidden/>
    <w:unhideWhenUsed/>
    <w:rsid w:val="00977CEB"/>
    <w:pPr>
      <w:spacing w:after="20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customStyle="1" w:styleId="Pa5">
    <w:name w:val="Pa5"/>
    <w:basedOn w:val="Default"/>
    <w:next w:val="Default"/>
    <w:uiPriority w:val="99"/>
    <w:rsid w:val="0028516C"/>
    <w:pPr>
      <w:spacing w:line="201" w:lineRule="atLeast"/>
    </w:pPr>
    <w:rPr>
      <w:rFonts w:ascii="Gotham Medium" w:hAnsi="Gotham Medium"/>
      <w:color w:val="auto"/>
    </w:rPr>
  </w:style>
  <w:style w:type="paragraph" w:customStyle="1" w:styleId="Pa6">
    <w:name w:val="Pa6"/>
    <w:basedOn w:val="Default"/>
    <w:next w:val="Default"/>
    <w:uiPriority w:val="99"/>
    <w:rsid w:val="004126F9"/>
    <w:pPr>
      <w:spacing w:line="201" w:lineRule="atLeast"/>
    </w:pPr>
    <w:rPr>
      <w:rFonts w:ascii="Gotham Medium" w:hAnsi="Gotham Medium"/>
      <w:color w:val="auto"/>
    </w:rPr>
  </w:style>
  <w:style w:type="paragraph" w:customStyle="1" w:styleId="Pa7">
    <w:name w:val="Pa7"/>
    <w:basedOn w:val="Default"/>
    <w:next w:val="Default"/>
    <w:uiPriority w:val="99"/>
    <w:rsid w:val="004126F9"/>
    <w:pPr>
      <w:spacing w:line="201" w:lineRule="atLeast"/>
    </w:pPr>
    <w:rPr>
      <w:rFonts w:ascii="Gotham Medium" w:hAnsi="Gotham Medium"/>
      <w:color w:val="auto"/>
    </w:rPr>
  </w:style>
  <w:style w:type="paragraph" w:styleId="ListParagraph">
    <w:name w:val="List Paragraph"/>
    <w:basedOn w:val="Normal"/>
    <w:uiPriority w:val="34"/>
    <w:qFormat/>
    <w:rsid w:val="006D7C0C"/>
    <w:pPr>
      <w:ind w:left="720"/>
      <w:contextualSpacing/>
    </w:pPr>
  </w:style>
  <w:style w:type="character" w:customStyle="1" w:styleId="BodyTextChar">
    <w:name w:val="Body Text Char"/>
    <w:basedOn w:val="DefaultParagraphFont"/>
    <w:link w:val="BodyText"/>
    <w:rsid w:val="00E17458"/>
    <w:rPr>
      <w:rFonts w:asciiTheme="minorHAnsi" w:hAnsiTheme="minorHAnsi"/>
      <w:sz w:val="22"/>
      <w:u w:val="single"/>
    </w:rPr>
  </w:style>
  <w:style w:type="character" w:styleId="UnresolvedMention">
    <w:name w:val="Unresolved Mention"/>
    <w:basedOn w:val="DefaultParagraphFont"/>
    <w:uiPriority w:val="99"/>
    <w:semiHidden/>
    <w:unhideWhenUsed/>
    <w:rsid w:val="007204A7"/>
    <w:rPr>
      <w:color w:val="605E5C"/>
      <w:shd w:val="clear" w:color="auto" w:fill="E1DFDD"/>
    </w:rPr>
  </w:style>
  <w:style w:type="table" w:styleId="PlainTable5">
    <w:name w:val="Plain Table 5"/>
    <w:basedOn w:val="TableNormal"/>
    <w:uiPriority w:val="45"/>
    <w:rsid w:val="000B4C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ghtList-Accent3">
    <w:name w:val="Light List Accent 3"/>
    <w:basedOn w:val="TableNormal"/>
    <w:uiPriority w:val="61"/>
    <w:rsid w:val="007F716E"/>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TMLPreformatted">
    <w:name w:val="HTML Preformatted"/>
    <w:basedOn w:val="Normal"/>
    <w:link w:val="HTMLPreformattedChar"/>
    <w:uiPriority w:val="99"/>
    <w:unhideWhenUsed/>
    <w:rsid w:val="007F7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F716E"/>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12342">
      <w:bodyDiv w:val="1"/>
      <w:marLeft w:val="0"/>
      <w:marRight w:val="0"/>
      <w:marTop w:val="0"/>
      <w:marBottom w:val="0"/>
      <w:divBdr>
        <w:top w:val="none" w:sz="0" w:space="0" w:color="auto"/>
        <w:left w:val="none" w:sz="0" w:space="0" w:color="auto"/>
        <w:bottom w:val="none" w:sz="0" w:space="0" w:color="auto"/>
        <w:right w:val="none" w:sz="0" w:space="0" w:color="auto"/>
      </w:divBdr>
    </w:div>
    <w:div w:id="334889843">
      <w:bodyDiv w:val="1"/>
      <w:marLeft w:val="0"/>
      <w:marRight w:val="0"/>
      <w:marTop w:val="0"/>
      <w:marBottom w:val="0"/>
      <w:divBdr>
        <w:top w:val="none" w:sz="0" w:space="0" w:color="auto"/>
        <w:left w:val="none" w:sz="0" w:space="0" w:color="auto"/>
        <w:bottom w:val="none" w:sz="0" w:space="0" w:color="auto"/>
        <w:right w:val="none" w:sz="0" w:space="0" w:color="auto"/>
      </w:divBdr>
    </w:div>
    <w:div w:id="447434752">
      <w:bodyDiv w:val="1"/>
      <w:marLeft w:val="0"/>
      <w:marRight w:val="0"/>
      <w:marTop w:val="0"/>
      <w:marBottom w:val="0"/>
      <w:divBdr>
        <w:top w:val="none" w:sz="0" w:space="0" w:color="auto"/>
        <w:left w:val="none" w:sz="0" w:space="0" w:color="auto"/>
        <w:bottom w:val="none" w:sz="0" w:space="0" w:color="auto"/>
        <w:right w:val="none" w:sz="0" w:space="0" w:color="auto"/>
      </w:divBdr>
    </w:div>
    <w:div w:id="560600511">
      <w:bodyDiv w:val="1"/>
      <w:marLeft w:val="0"/>
      <w:marRight w:val="0"/>
      <w:marTop w:val="0"/>
      <w:marBottom w:val="0"/>
      <w:divBdr>
        <w:top w:val="none" w:sz="0" w:space="0" w:color="auto"/>
        <w:left w:val="none" w:sz="0" w:space="0" w:color="auto"/>
        <w:bottom w:val="none" w:sz="0" w:space="0" w:color="auto"/>
        <w:right w:val="none" w:sz="0" w:space="0" w:color="auto"/>
      </w:divBdr>
    </w:div>
    <w:div w:id="667634152">
      <w:bodyDiv w:val="1"/>
      <w:marLeft w:val="0"/>
      <w:marRight w:val="0"/>
      <w:marTop w:val="0"/>
      <w:marBottom w:val="0"/>
      <w:divBdr>
        <w:top w:val="none" w:sz="0" w:space="0" w:color="auto"/>
        <w:left w:val="none" w:sz="0" w:space="0" w:color="auto"/>
        <w:bottom w:val="none" w:sz="0" w:space="0" w:color="auto"/>
        <w:right w:val="none" w:sz="0" w:space="0" w:color="auto"/>
      </w:divBdr>
    </w:div>
    <w:div w:id="789512370">
      <w:bodyDiv w:val="1"/>
      <w:marLeft w:val="0"/>
      <w:marRight w:val="0"/>
      <w:marTop w:val="0"/>
      <w:marBottom w:val="0"/>
      <w:divBdr>
        <w:top w:val="none" w:sz="0" w:space="0" w:color="auto"/>
        <w:left w:val="none" w:sz="0" w:space="0" w:color="auto"/>
        <w:bottom w:val="none" w:sz="0" w:space="0" w:color="auto"/>
        <w:right w:val="none" w:sz="0" w:space="0" w:color="auto"/>
      </w:divBdr>
    </w:div>
    <w:div w:id="915550696">
      <w:bodyDiv w:val="1"/>
      <w:marLeft w:val="0"/>
      <w:marRight w:val="0"/>
      <w:marTop w:val="0"/>
      <w:marBottom w:val="0"/>
      <w:divBdr>
        <w:top w:val="none" w:sz="0" w:space="0" w:color="auto"/>
        <w:left w:val="none" w:sz="0" w:space="0" w:color="auto"/>
        <w:bottom w:val="none" w:sz="0" w:space="0" w:color="auto"/>
        <w:right w:val="none" w:sz="0" w:space="0" w:color="auto"/>
      </w:divBdr>
    </w:div>
    <w:div w:id="974990771">
      <w:bodyDiv w:val="1"/>
      <w:marLeft w:val="0"/>
      <w:marRight w:val="0"/>
      <w:marTop w:val="0"/>
      <w:marBottom w:val="0"/>
      <w:divBdr>
        <w:top w:val="none" w:sz="0" w:space="0" w:color="auto"/>
        <w:left w:val="none" w:sz="0" w:space="0" w:color="auto"/>
        <w:bottom w:val="none" w:sz="0" w:space="0" w:color="auto"/>
        <w:right w:val="none" w:sz="0" w:space="0" w:color="auto"/>
      </w:divBdr>
    </w:div>
    <w:div w:id="986593636">
      <w:bodyDiv w:val="1"/>
      <w:marLeft w:val="0"/>
      <w:marRight w:val="0"/>
      <w:marTop w:val="0"/>
      <w:marBottom w:val="0"/>
      <w:divBdr>
        <w:top w:val="none" w:sz="0" w:space="0" w:color="auto"/>
        <w:left w:val="none" w:sz="0" w:space="0" w:color="auto"/>
        <w:bottom w:val="none" w:sz="0" w:space="0" w:color="auto"/>
        <w:right w:val="none" w:sz="0" w:space="0" w:color="auto"/>
      </w:divBdr>
    </w:div>
    <w:div w:id="1319193084">
      <w:bodyDiv w:val="1"/>
      <w:marLeft w:val="0"/>
      <w:marRight w:val="0"/>
      <w:marTop w:val="0"/>
      <w:marBottom w:val="0"/>
      <w:divBdr>
        <w:top w:val="none" w:sz="0" w:space="0" w:color="auto"/>
        <w:left w:val="none" w:sz="0" w:space="0" w:color="auto"/>
        <w:bottom w:val="none" w:sz="0" w:space="0" w:color="auto"/>
        <w:right w:val="none" w:sz="0" w:space="0" w:color="auto"/>
      </w:divBdr>
    </w:div>
    <w:div w:id="1354108391">
      <w:bodyDiv w:val="1"/>
      <w:marLeft w:val="0"/>
      <w:marRight w:val="0"/>
      <w:marTop w:val="0"/>
      <w:marBottom w:val="0"/>
      <w:divBdr>
        <w:top w:val="none" w:sz="0" w:space="0" w:color="auto"/>
        <w:left w:val="none" w:sz="0" w:space="0" w:color="auto"/>
        <w:bottom w:val="none" w:sz="0" w:space="0" w:color="auto"/>
        <w:right w:val="none" w:sz="0" w:space="0" w:color="auto"/>
      </w:divBdr>
    </w:div>
    <w:div w:id="1544443566">
      <w:bodyDiv w:val="1"/>
      <w:marLeft w:val="0"/>
      <w:marRight w:val="0"/>
      <w:marTop w:val="0"/>
      <w:marBottom w:val="0"/>
      <w:divBdr>
        <w:top w:val="none" w:sz="0" w:space="0" w:color="auto"/>
        <w:left w:val="none" w:sz="0" w:space="0" w:color="auto"/>
        <w:bottom w:val="none" w:sz="0" w:space="0" w:color="auto"/>
        <w:right w:val="none" w:sz="0" w:space="0" w:color="auto"/>
      </w:divBdr>
    </w:div>
    <w:div w:id="1574244587">
      <w:bodyDiv w:val="1"/>
      <w:marLeft w:val="0"/>
      <w:marRight w:val="0"/>
      <w:marTop w:val="0"/>
      <w:marBottom w:val="0"/>
      <w:divBdr>
        <w:top w:val="none" w:sz="0" w:space="0" w:color="auto"/>
        <w:left w:val="none" w:sz="0" w:space="0" w:color="auto"/>
        <w:bottom w:val="none" w:sz="0" w:space="0" w:color="auto"/>
        <w:right w:val="none" w:sz="0" w:space="0" w:color="auto"/>
      </w:divBdr>
    </w:div>
    <w:div w:id="1613395416">
      <w:bodyDiv w:val="1"/>
      <w:marLeft w:val="0"/>
      <w:marRight w:val="0"/>
      <w:marTop w:val="0"/>
      <w:marBottom w:val="0"/>
      <w:divBdr>
        <w:top w:val="none" w:sz="0" w:space="0" w:color="auto"/>
        <w:left w:val="none" w:sz="0" w:space="0" w:color="auto"/>
        <w:bottom w:val="none" w:sz="0" w:space="0" w:color="auto"/>
        <w:right w:val="none" w:sz="0" w:space="0" w:color="auto"/>
      </w:divBdr>
    </w:div>
    <w:div w:id="1620137599">
      <w:bodyDiv w:val="1"/>
      <w:marLeft w:val="0"/>
      <w:marRight w:val="0"/>
      <w:marTop w:val="0"/>
      <w:marBottom w:val="0"/>
      <w:divBdr>
        <w:top w:val="none" w:sz="0" w:space="0" w:color="auto"/>
        <w:left w:val="none" w:sz="0" w:space="0" w:color="auto"/>
        <w:bottom w:val="none" w:sz="0" w:space="0" w:color="auto"/>
        <w:right w:val="none" w:sz="0" w:space="0" w:color="auto"/>
      </w:divBdr>
    </w:div>
    <w:div w:id="1674410479">
      <w:bodyDiv w:val="1"/>
      <w:marLeft w:val="0"/>
      <w:marRight w:val="0"/>
      <w:marTop w:val="0"/>
      <w:marBottom w:val="0"/>
      <w:divBdr>
        <w:top w:val="none" w:sz="0" w:space="0" w:color="auto"/>
        <w:left w:val="none" w:sz="0" w:space="0" w:color="auto"/>
        <w:bottom w:val="none" w:sz="0" w:space="0" w:color="auto"/>
        <w:right w:val="none" w:sz="0" w:space="0" w:color="auto"/>
      </w:divBdr>
    </w:div>
    <w:div w:id="1688411884">
      <w:bodyDiv w:val="1"/>
      <w:marLeft w:val="0"/>
      <w:marRight w:val="0"/>
      <w:marTop w:val="0"/>
      <w:marBottom w:val="0"/>
      <w:divBdr>
        <w:top w:val="none" w:sz="0" w:space="0" w:color="auto"/>
        <w:left w:val="none" w:sz="0" w:space="0" w:color="auto"/>
        <w:bottom w:val="none" w:sz="0" w:space="0" w:color="auto"/>
        <w:right w:val="none" w:sz="0" w:space="0" w:color="auto"/>
      </w:divBdr>
    </w:div>
    <w:div w:id="1719935798">
      <w:bodyDiv w:val="1"/>
      <w:marLeft w:val="0"/>
      <w:marRight w:val="0"/>
      <w:marTop w:val="0"/>
      <w:marBottom w:val="0"/>
      <w:divBdr>
        <w:top w:val="none" w:sz="0" w:space="0" w:color="auto"/>
        <w:left w:val="none" w:sz="0" w:space="0" w:color="auto"/>
        <w:bottom w:val="none" w:sz="0" w:space="0" w:color="auto"/>
        <w:right w:val="none" w:sz="0" w:space="0" w:color="auto"/>
      </w:divBdr>
    </w:div>
    <w:div w:id="1769035876">
      <w:bodyDiv w:val="1"/>
      <w:marLeft w:val="0"/>
      <w:marRight w:val="0"/>
      <w:marTop w:val="0"/>
      <w:marBottom w:val="0"/>
      <w:divBdr>
        <w:top w:val="none" w:sz="0" w:space="0" w:color="auto"/>
        <w:left w:val="none" w:sz="0" w:space="0" w:color="auto"/>
        <w:bottom w:val="none" w:sz="0" w:space="0" w:color="auto"/>
        <w:right w:val="none" w:sz="0" w:space="0" w:color="auto"/>
      </w:divBdr>
    </w:div>
    <w:div w:id="189126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diagramLayout" Target="diagrams/layout1.xml"/><Relationship Id="rId3" Type="http://schemas.openxmlformats.org/officeDocument/2006/relationships/customXml" Target="../customXml/item3.xml"/><Relationship Id="rId21" Type="http://schemas.microsoft.com/office/2007/relationships/diagramDrawing" Target="diagrams/drawing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diagramData" Target="diagrams/data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diagramQuickStyle" Target="diagrams/quickStyl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isberg\Documents\Custom%20Office%20Templates\AppNote_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408FE5-49F0-4188-BA4D-97989D4CE5E3}" type="doc">
      <dgm:prSet loTypeId="urn:microsoft.com/office/officeart/2005/8/layout/process5" loCatId="process" qsTypeId="urn:microsoft.com/office/officeart/2005/8/quickstyle/simple1" qsCatId="simple" csTypeId="urn:microsoft.com/office/officeart/2005/8/colors/accent1_2" csCatId="accent1" phldr="1"/>
      <dgm:spPr/>
    </dgm:pt>
    <dgm:pt modelId="{D672F182-2393-4D1F-A5A3-F42F29B67ACF}">
      <dgm:prSet phldrT="[Text]" custT="1"/>
      <dgm:spPr/>
      <dgm:t>
        <a:bodyPr/>
        <a:lstStyle/>
        <a:p>
          <a:r>
            <a:rPr lang="en-US" sz="800"/>
            <a:t>(optional) if the camera lacks memory to hold the image, retry with increased compression or reduced resolution.</a:t>
          </a:r>
        </a:p>
      </dgm:t>
    </dgm:pt>
    <dgm:pt modelId="{92412DD8-DD43-4EBE-9A9B-339B412FEFEF}" type="parTrans" cxnId="{DFAFF252-8FA4-4427-A2EE-5044059E4C5F}">
      <dgm:prSet/>
      <dgm:spPr/>
      <dgm:t>
        <a:bodyPr/>
        <a:lstStyle/>
        <a:p>
          <a:endParaRPr lang="en-US"/>
        </a:p>
      </dgm:t>
    </dgm:pt>
    <dgm:pt modelId="{42C264D8-3D68-43F4-897A-324BF4DA053C}" type="sibTrans" cxnId="{DFAFF252-8FA4-4427-A2EE-5044059E4C5F}">
      <dgm:prSet custT="1"/>
      <dgm:spPr/>
      <dgm:t>
        <a:bodyPr/>
        <a:lstStyle/>
        <a:p>
          <a:endParaRPr lang="en-US" sz="800"/>
        </a:p>
      </dgm:t>
    </dgm:pt>
    <dgm:pt modelId="{534E6871-2806-42AD-87B3-8F43DCCC53AA}">
      <dgm:prSet phldrT="[Text]" custT="1"/>
      <dgm:spPr/>
      <dgm:t>
        <a:bodyPr/>
        <a:lstStyle/>
        <a:p>
          <a:r>
            <a:rPr lang="en-US" sz="800"/>
            <a:t>Turn Camera On</a:t>
          </a:r>
        </a:p>
      </dgm:t>
    </dgm:pt>
    <dgm:pt modelId="{62896908-51E0-4696-A6B1-8FE27BE18EE1}" type="parTrans" cxnId="{C6F500EF-6510-4720-90E0-04D759CE2CF7}">
      <dgm:prSet/>
      <dgm:spPr/>
      <dgm:t>
        <a:bodyPr/>
        <a:lstStyle/>
        <a:p>
          <a:endParaRPr lang="en-US"/>
        </a:p>
      </dgm:t>
    </dgm:pt>
    <dgm:pt modelId="{31379AAB-A0FA-4DFC-8959-8BC196A36A42}" type="sibTrans" cxnId="{C6F500EF-6510-4720-90E0-04D759CE2CF7}">
      <dgm:prSet custT="1"/>
      <dgm:spPr/>
      <dgm:t>
        <a:bodyPr/>
        <a:lstStyle/>
        <a:p>
          <a:endParaRPr lang="en-US" sz="800"/>
        </a:p>
      </dgm:t>
    </dgm:pt>
    <dgm:pt modelId="{D95FE63C-62F8-4C3B-B246-B8F3C10A05AA}">
      <dgm:prSet phldrT="[Text]" custT="1"/>
      <dgm:spPr/>
      <dgm:t>
        <a:bodyPr/>
        <a:lstStyle/>
        <a:p>
          <a:r>
            <a:rPr lang="en-US" sz="800"/>
            <a:t>Make sure SD card is inserted</a:t>
          </a:r>
        </a:p>
      </dgm:t>
    </dgm:pt>
    <dgm:pt modelId="{C150B1F9-15DF-4283-AD1A-356DD298F8C2}" type="parTrans" cxnId="{7A886F5F-4B69-4826-A99C-662638D6BCA4}">
      <dgm:prSet/>
      <dgm:spPr/>
      <dgm:t>
        <a:bodyPr/>
        <a:lstStyle/>
        <a:p>
          <a:endParaRPr lang="en-US"/>
        </a:p>
      </dgm:t>
    </dgm:pt>
    <dgm:pt modelId="{E475FFC1-4679-4870-B64B-5C43FFD7D208}" type="sibTrans" cxnId="{7A886F5F-4B69-4826-A99C-662638D6BCA4}">
      <dgm:prSet custT="1"/>
      <dgm:spPr/>
      <dgm:t>
        <a:bodyPr/>
        <a:lstStyle/>
        <a:p>
          <a:endParaRPr lang="en-US" sz="800"/>
        </a:p>
      </dgm:t>
    </dgm:pt>
    <dgm:pt modelId="{7EB5C74F-39CE-4018-880D-3DDE3043580A}">
      <dgm:prSet phldrT="[Text]" custT="1"/>
      <dgm:spPr/>
      <dgm:t>
        <a:bodyPr/>
        <a:lstStyle/>
        <a:p>
          <a:r>
            <a:rPr lang="en-US" sz="800"/>
            <a:t>Make sure there is at least 64MB free</a:t>
          </a:r>
        </a:p>
      </dgm:t>
    </dgm:pt>
    <dgm:pt modelId="{28CDF64E-AB23-4779-BB68-C67EF15EFD8E}" type="parTrans" cxnId="{55FDF185-F1D3-4484-984F-3564189E2241}">
      <dgm:prSet/>
      <dgm:spPr/>
      <dgm:t>
        <a:bodyPr/>
        <a:lstStyle/>
        <a:p>
          <a:endParaRPr lang="en-US"/>
        </a:p>
      </dgm:t>
    </dgm:pt>
    <dgm:pt modelId="{1BF397C5-FA00-461C-AAFF-1968BF9F5943}" type="sibTrans" cxnId="{55FDF185-F1D3-4484-984F-3564189E2241}">
      <dgm:prSet custT="1"/>
      <dgm:spPr/>
      <dgm:t>
        <a:bodyPr/>
        <a:lstStyle/>
        <a:p>
          <a:endParaRPr lang="en-US" sz="800"/>
        </a:p>
      </dgm:t>
    </dgm:pt>
    <dgm:pt modelId="{9B36B521-F3AA-4FA8-904F-C6E62003E282}">
      <dgm:prSet phldrT="[Text]" custT="1"/>
      <dgm:spPr/>
      <dgm:t>
        <a:bodyPr/>
        <a:lstStyle/>
        <a:p>
          <a:r>
            <a:rPr lang="en-US" sz="800"/>
            <a:t>Delay 3.5sec</a:t>
          </a:r>
        </a:p>
      </dgm:t>
    </dgm:pt>
    <dgm:pt modelId="{4E430DFE-0E2C-4860-A81B-C362F590A1CF}" type="parTrans" cxnId="{CBF32E38-AB11-446E-BADF-9AB0AE484282}">
      <dgm:prSet/>
      <dgm:spPr/>
      <dgm:t>
        <a:bodyPr/>
        <a:lstStyle/>
        <a:p>
          <a:endParaRPr lang="en-US"/>
        </a:p>
      </dgm:t>
    </dgm:pt>
    <dgm:pt modelId="{E251F021-4151-491F-8A95-1F5CD95DA8E0}" type="sibTrans" cxnId="{CBF32E38-AB11-446E-BADF-9AB0AE484282}">
      <dgm:prSet custT="1"/>
      <dgm:spPr/>
      <dgm:t>
        <a:bodyPr/>
        <a:lstStyle/>
        <a:p>
          <a:endParaRPr lang="en-US" sz="800"/>
        </a:p>
      </dgm:t>
    </dgm:pt>
    <dgm:pt modelId="{691E2D67-34BC-4EB0-9CB9-FF8F35C55C0E}">
      <dgm:prSet phldrT="[Text]" custT="1"/>
      <dgm:spPr/>
      <dgm:t>
        <a:bodyPr/>
        <a:lstStyle/>
        <a:p>
          <a:r>
            <a:rPr lang="en-US" sz="800"/>
            <a:t>Send "station name mm/dd/yyy hh:mm:ss" to Camera to use as the image overlay</a:t>
          </a:r>
        </a:p>
      </dgm:t>
    </dgm:pt>
    <dgm:pt modelId="{5F1FD973-125E-4FDA-B0F2-17411B308B44}" type="parTrans" cxnId="{1EBADF25-9297-49AA-98F2-250A25D5F8A5}">
      <dgm:prSet/>
      <dgm:spPr/>
      <dgm:t>
        <a:bodyPr/>
        <a:lstStyle/>
        <a:p>
          <a:endParaRPr lang="en-US"/>
        </a:p>
      </dgm:t>
    </dgm:pt>
    <dgm:pt modelId="{6BF57C12-63CF-4DD5-868E-DCDFDDC4ACD0}" type="sibTrans" cxnId="{1EBADF25-9297-49AA-98F2-250A25D5F8A5}">
      <dgm:prSet custT="1"/>
      <dgm:spPr/>
      <dgm:t>
        <a:bodyPr/>
        <a:lstStyle/>
        <a:p>
          <a:endParaRPr lang="en-US" sz="800"/>
        </a:p>
      </dgm:t>
    </dgm:pt>
    <dgm:pt modelId="{9E678B8B-1D42-4F28-B4D8-F344468FEC1C}">
      <dgm:prSet phldrT="[Text]" custT="1"/>
      <dgm:spPr/>
      <dgm:t>
        <a:bodyPr/>
        <a:lstStyle/>
        <a:p>
          <a:r>
            <a:rPr lang="en-US" sz="800"/>
            <a:t>Transfer the image to /sd/Sutron/Camera485/yyyymmdd/Camera485_yymmddhhmmss.jpg</a:t>
          </a:r>
        </a:p>
      </dgm:t>
    </dgm:pt>
    <dgm:pt modelId="{05FEA751-AA6D-476F-B303-2E3762673535}" type="parTrans" cxnId="{165B3994-6BD8-46EC-805B-6ACED50CD07D}">
      <dgm:prSet/>
      <dgm:spPr/>
      <dgm:t>
        <a:bodyPr/>
        <a:lstStyle/>
        <a:p>
          <a:endParaRPr lang="en-US"/>
        </a:p>
      </dgm:t>
    </dgm:pt>
    <dgm:pt modelId="{DC94C597-B12E-42E9-8182-96C5CE94C810}" type="sibTrans" cxnId="{165B3994-6BD8-46EC-805B-6ACED50CD07D}">
      <dgm:prSet custT="1"/>
      <dgm:spPr/>
      <dgm:t>
        <a:bodyPr/>
        <a:lstStyle/>
        <a:p>
          <a:endParaRPr lang="en-US" sz="800"/>
        </a:p>
      </dgm:t>
    </dgm:pt>
    <dgm:pt modelId="{20E8395A-88EB-4426-ACA7-33C640345DBF}">
      <dgm:prSet phldrT="[Text]" custT="1"/>
      <dgm:spPr/>
      <dgm:t>
        <a:bodyPr/>
        <a:lstStyle/>
        <a:p>
          <a:r>
            <a:rPr lang="en-US" sz="800"/>
            <a:t>If the transfer failed, retry, and if it fails again, power cycle and retry.</a:t>
          </a:r>
        </a:p>
      </dgm:t>
    </dgm:pt>
    <dgm:pt modelId="{E3E8EC02-3E53-481C-B376-044157BF74D0}" type="parTrans" cxnId="{E6885122-EE84-4546-9F75-32D801CC08C5}">
      <dgm:prSet/>
      <dgm:spPr/>
      <dgm:t>
        <a:bodyPr/>
        <a:lstStyle/>
        <a:p>
          <a:endParaRPr lang="en-US"/>
        </a:p>
      </dgm:t>
    </dgm:pt>
    <dgm:pt modelId="{FF0C6748-4A52-4229-A243-7EC4FA09DD7F}" type="sibTrans" cxnId="{E6885122-EE84-4546-9F75-32D801CC08C5}">
      <dgm:prSet custT="1"/>
      <dgm:spPr/>
      <dgm:t>
        <a:bodyPr/>
        <a:lstStyle/>
        <a:p>
          <a:endParaRPr lang="en-US" sz="800"/>
        </a:p>
      </dgm:t>
    </dgm:pt>
    <dgm:pt modelId="{830B2F97-B1BC-4D7C-A846-7EBB19C3BBC3}">
      <dgm:prSet phldrT="[Text]" custT="1"/>
      <dgm:spPr/>
      <dgm:t>
        <a:bodyPr/>
        <a:lstStyle/>
        <a:p>
          <a:r>
            <a:rPr lang="en-US" sz="800"/>
            <a:t>If there is less than  256MB free delete the archived image.</a:t>
          </a:r>
        </a:p>
      </dgm:t>
    </dgm:pt>
    <dgm:pt modelId="{4222D36E-956F-41D4-82C4-66B1C5C47B88}" type="parTrans" cxnId="{AE6D9AD3-20FF-4037-892D-641102478A80}">
      <dgm:prSet/>
      <dgm:spPr/>
      <dgm:t>
        <a:bodyPr/>
        <a:lstStyle/>
        <a:p>
          <a:endParaRPr lang="en-US"/>
        </a:p>
      </dgm:t>
    </dgm:pt>
    <dgm:pt modelId="{C4B3D684-CC6D-4577-8E87-AA9E58749A59}" type="sibTrans" cxnId="{AE6D9AD3-20FF-4037-892D-641102478A80}">
      <dgm:prSet/>
      <dgm:spPr/>
      <dgm:t>
        <a:bodyPr/>
        <a:lstStyle/>
        <a:p>
          <a:endParaRPr lang="en-US"/>
        </a:p>
      </dgm:t>
    </dgm:pt>
    <dgm:pt modelId="{EA20C9E4-9CD7-4BAB-8738-CD3ED80BC242}">
      <dgm:prSet phldrT="[Text]" custT="1"/>
      <dgm:spPr/>
      <dgm:t>
        <a:bodyPr/>
        <a:lstStyle/>
        <a:p>
          <a:r>
            <a:rPr lang="en-US" sz="800"/>
            <a:t>Copy the image to the transmit folder: /sd//TX1</a:t>
          </a:r>
        </a:p>
      </dgm:t>
    </dgm:pt>
    <dgm:pt modelId="{6153B895-4BCE-48D8-B427-56491059462C}" type="parTrans" cxnId="{E5B4BE58-7012-4A5C-97FA-81B958E8C248}">
      <dgm:prSet/>
      <dgm:spPr/>
      <dgm:t>
        <a:bodyPr/>
        <a:lstStyle/>
        <a:p>
          <a:endParaRPr lang="en-US"/>
        </a:p>
      </dgm:t>
    </dgm:pt>
    <dgm:pt modelId="{F8E32C5B-C5D1-47F6-A1EA-AD5317F18C9D}" type="sibTrans" cxnId="{E5B4BE58-7012-4A5C-97FA-81B958E8C248}">
      <dgm:prSet custT="1"/>
      <dgm:spPr/>
      <dgm:t>
        <a:bodyPr/>
        <a:lstStyle/>
        <a:p>
          <a:endParaRPr lang="en-US" sz="800"/>
        </a:p>
      </dgm:t>
    </dgm:pt>
    <dgm:pt modelId="{DEBA0889-960B-4D71-B337-A00A8E809713}" type="pres">
      <dgm:prSet presAssocID="{A5408FE5-49F0-4188-BA4D-97989D4CE5E3}" presName="diagram" presStyleCnt="0">
        <dgm:presLayoutVars>
          <dgm:dir/>
          <dgm:resizeHandles val="exact"/>
        </dgm:presLayoutVars>
      </dgm:prSet>
      <dgm:spPr/>
    </dgm:pt>
    <dgm:pt modelId="{A51395D7-CC60-4417-BDCB-0FDEE952A4EB}" type="pres">
      <dgm:prSet presAssocID="{D95FE63C-62F8-4C3B-B246-B8F3C10A05AA}" presName="node" presStyleLbl="node1" presStyleIdx="0" presStyleCnt="10">
        <dgm:presLayoutVars>
          <dgm:bulletEnabled val="1"/>
        </dgm:presLayoutVars>
      </dgm:prSet>
      <dgm:spPr/>
    </dgm:pt>
    <dgm:pt modelId="{D1681201-F6E2-42C8-99DB-E4F3F30C46AB}" type="pres">
      <dgm:prSet presAssocID="{E475FFC1-4679-4870-B64B-5C43FFD7D208}" presName="sibTrans" presStyleLbl="sibTrans2D1" presStyleIdx="0" presStyleCnt="9"/>
      <dgm:spPr/>
    </dgm:pt>
    <dgm:pt modelId="{6291FB6E-52E8-4F50-ADC6-46BEBD5977D9}" type="pres">
      <dgm:prSet presAssocID="{E475FFC1-4679-4870-B64B-5C43FFD7D208}" presName="connectorText" presStyleLbl="sibTrans2D1" presStyleIdx="0" presStyleCnt="9"/>
      <dgm:spPr/>
    </dgm:pt>
    <dgm:pt modelId="{7D14BEA0-1198-4C41-887D-EEA9133DA923}" type="pres">
      <dgm:prSet presAssocID="{7EB5C74F-39CE-4018-880D-3DDE3043580A}" presName="node" presStyleLbl="node1" presStyleIdx="1" presStyleCnt="10">
        <dgm:presLayoutVars>
          <dgm:bulletEnabled val="1"/>
        </dgm:presLayoutVars>
      </dgm:prSet>
      <dgm:spPr/>
    </dgm:pt>
    <dgm:pt modelId="{E6836E28-5301-4605-9940-3AE1745C7283}" type="pres">
      <dgm:prSet presAssocID="{1BF397C5-FA00-461C-AAFF-1968BF9F5943}" presName="sibTrans" presStyleLbl="sibTrans2D1" presStyleIdx="1" presStyleCnt="9"/>
      <dgm:spPr/>
    </dgm:pt>
    <dgm:pt modelId="{C1B5A850-8915-4AC1-AC17-3E2973F9F1BD}" type="pres">
      <dgm:prSet presAssocID="{1BF397C5-FA00-461C-AAFF-1968BF9F5943}" presName="connectorText" presStyleLbl="sibTrans2D1" presStyleIdx="1" presStyleCnt="9"/>
      <dgm:spPr/>
    </dgm:pt>
    <dgm:pt modelId="{A2F54998-DF06-44B0-8E5E-3BC156A51B97}" type="pres">
      <dgm:prSet presAssocID="{534E6871-2806-42AD-87B3-8F43DCCC53AA}" presName="node" presStyleLbl="node1" presStyleIdx="2" presStyleCnt="10">
        <dgm:presLayoutVars>
          <dgm:bulletEnabled val="1"/>
        </dgm:presLayoutVars>
      </dgm:prSet>
      <dgm:spPr/>
    </dgm:pt>
    <dgm:pt modelId="{DDE086C9-CC27-4059-A3BE-EE2244BF44F8}" type="pres">
      <dgm:prSet presAssocID="{31379AAB-A0FA-4DFC-8959-8BC196A36A42}" presName="sibTrans" presStyleLbl="sibTrans2D1" presStyleIdx="2" presStyleCnt="9"/>
      <dgm:spPr/>
    </dgm:pt>
    <dgm:pt modelId="{70F90C8F-5353-4AA4-87EE-6412A81A3494}" type="pres">
      <dgm:prSet presAssocID="{31379AAB-A0FA-4DFC-8959-8BC196A36A42}" presName="connectorText" presStyleLbl="sibTrans2D1" presStyleIdx="2" presStyleCnt="9"/>
      <dgm:spPr/>
    </dgm:pt>
    <dgm:pt modelId="{98765545-DF86-4C7A-B71D-24E417F778E2}" type="pres">
      <dgm:prSet presAssocID="{9B36B521-F3AA-4FA8-904F-C6E62003E282}" presName="node" presStyleLbl="node1" presStyleIdx="3" presStyleCnt="10">
        <dgm:presLayoutVars>
          <dgm:bulletEnabled val="1"/>
        </dgm:presLayoutVars>
      </dgm:prSet>
      <dgm:spPr/>
    </dgm:pt>
    <dgm:pt modelId="{D31C2744-A697-4D19-8FB6-A57E8E778841}" type="pres">
      <dgm:prSet presAssocID="{E251F021-4151-491F-8A95-1F5CD95DA8E0}" presName="sibTrans" presStyleLbl="sibTrans2D1" presStyleIdx="3" presStyleCnt="9"/>
      <dgm:spPr/>
    </dgm:pt>
    <dgm:pt modelId="{A2C4403A-6861-4E24-8EE3-A6538EC002D3}" type="pres">
      <dgm:prSet presAssocID="{E251F021-4151-491F-8A95-1F5CD95DA8E0}" presName="connectorText" presStyleLbl="sibTrans2D1" presStyleIdx="3" presStyleCnt="9"/>
      <dgm:spPr/>
    </dgm:pt>
    <dgm:pt modelId="{FF327407-ECD1-403E-90A2-8CD575448DC7}" type="pres">
      <dgm:prSet presAssocID="{691E2D67-34BC-4EB0-9CB9-FF8F35C55C0E}" presName="node" presStyleLbl="node1" presStyleIdx="4" presStyleCnt="10">
        <dgm:presLayoutVars>
          <dgm:bulletEnabled val="1"/>
        </dgm:presLayoutVars>
      </dgm:prSet>
      <dgm:spPr/>
    </dgm:pt>
    <dgm:pt modelId="{4E7D4B9F-70CE-4BC9-B7F0-3FABA829C396}" type="pres">
      <dgm:prSet presAssocID="{6BF57C12-63CF-4DD5-868E-DCDFDDC4ACD0}" presName="sibTrans" presStyleLbl="sibTrans2D1" presStyleIdx="4" presStyleCnt="9"/>
      <dgm:spPr/>
    </dgm:pt>
    <dgm:pt modelId="{84ED8199-7262-4C73-97A5-21AAF3D4263B}" type="pres">
      <dgm:prSet presAssocID="{6BF57C12-63CF-4DD5-868E-DCDFDDC4ACD0}" presName="connectorText" presStyleLbl="sibTrans2D1" presStyleIdx="4" presStyleCnt="9"/>
      <dgm:spPr/>
    </dgm:pt>
    <dgm:pt modelId="{DF663EAF-73F0-4FC2-8C57-FBE06F423DF7}" type="pres">
      <dgm:prSet presAssocID="{D672F182-2393-4D1F-A5A3-F42F29B67ACF}" presName="node" presStyleLbl="node1" presStyleIdx="5" presStyleCnt="10">
        <dgm:presLayoutVars>
          <dgm:bulletEnabled val="1"/>
        </dgm:presLayoutVars>
      </dgm:prSet>
      <dgm:spPr/>
    </dgm:pt>
    <dgm:pt modelId="{743118BD-98E8-44B4-8E47-99A9E1858608}" type="pres">
      <dgm:prSet presAssocID="{42C264D8-3D68-43F4-897A-324BF4DA053C}" presName="sibTrans" presStyleLbl="sibTrans2D1" presStyleIdx="5" presStyleCnt="9"/>
      <dgm:spPr/>
    </dgm:pt>
    <dgm:pt modelId="{3CA6A53A-0A03-42C9-9053-E442B2DB2F42}" type="pres">
      <dgm:prSet presAssocID="{42C264D8-3D68-43F4-897A-324BF4DA053C}" presName="connectorText" presStyleLbl="sibTrans2D1" presStyleIdx="5" presStyleCnt="9"/>
      <dgm:spPr/>
    </dgm:pt>
    <dgm:pt modelId="{19BBE369-7A70-4A3F-97FF-5DAD6D70B92D}" type="pres">
      <dgm:prSet presAssocID="{9E678B8B-1D42-4F28-B4D8-F344468FEC1C}" presName="node" presStyleLbl="node1" presStyleIdx="6" presStyleCnt="10">
        <dgm:presLayoutVars>
          <dgm:bulletEnabled val="1"/>
        </dgm:presLayoutVars>
      </dgm:prSet>
      <dgm:spPr/>
    </dgm:pt>
    <dgm:pt modelId="{D5311B83-0A4F-457B-97C9-C8364D780691}" type="pres">
      <dgm:prSet presAssocID="{DC94C597-B12E-42E9-8182-96C5CE94C810}" presName="sibTrans" presStyleLbl="sibTrans2D1" presStyleIdx="6" presStyleCnt="9"/>
      <dgm:spPr/>
    </dgm:pt>
    <dgm:pt modelId="{9115457A-6228-4AE8-8F53-7C802B5C1FAE}" type="pres">
      <dgm:prSet presAssocID="{DC94C597-B12E-42E9-8182-96C5CE94C810}" presName="connectorText" presStyleLbl="sibTrans2D1" presStyleIdx="6" presStyleCnt="9"/>
      <dgm:spPr/>
    </dgm:pt>
    <dgm:pt modelId="{BA453541-2FAF-49A8-81E4-4994122A9864}" type="pres">
      <dgm:prSet presAssocID="{20E8395A-88EB-4426-ACA7-33C640345DBF}" presName="node" presStyleLbl="node1" presStyleIdx="7" presStyleCnt="10">
        <dgm:presLayoutVars>
          <dgm:bulletEnabled val="1"/>
        </dgm:presLayoutVars>
      </dgm:prSet>
      <dgm:spPr/>
    </dgm:pt>
    <dgm:pt modelId="{02B4C88E-01DF-4E2C-A59D-83EC83BD651B}" type="pres">
      <dgm:prSet presAssocID="{FF0C6748-4A52-4229-A243-7EC4FA09DD7F}" presName="sibTrans" presStyleLbl="sibTrans2D1" presStyleIdx="7" presStyleCnt="9"/>
      <dgm:spPr/>
    </dgm:pt>
    <dgm:pt modelId="{BBE2A599-DADD-4EEA-B4A2-9B5D1AB86A66}" type="pres">
      <dgm:prSet presAssocID="{FF0C6748-4A52-4229-A243-7EC4FA09DD7F}" presName="connectorText" presStyleLbl="sibTrans2D1" presStyleIdx="7" presStyleCnt="9"/>
      <dgm:spPr/>
    </dgm:pt>
    <dgm:pt modelId="{27651B01-60EA-40E8-9B20-7D587D134D72}" type="pres">
      <dgm:prSet presAssocID="{EA20C9E4-9CD7-4BAB-8738-CD3ED80BC242}" presName="node" presStyleLbl="node1" presStyleIdx="8" presStyleCnt="10">
        <dgm:presLayoutVars>
          <dgm:bulletEnabled val="1"/>
        </dgm:presLayoutVars>
      </dgm:prSet>
      <dgm:spPr/>
    </dgm:pt>
    <dgm:pt modelId="{FF36DE7D-92E4-4BEF-BAB1-8C7C14224111}" type="pres">
      <dgm:prSet presAssocID="{F8E32C5B-C5D1-47F6-A1EA-AD5317F18C9D}" presName="sibTrans" presStyleLbl="sibTrans2D1" presStyleIdx="8" presStyleCnt="9"/>
      <dgm:spPr/>
    </dgm:pt>
    <dgm:pt modelId="{33E087F0-C841-42F1-A074-35D5E659F92D}" type="pres">
      <dgm:prSet presAssocID="{F8E32C5B-C5D1-47F6-A1EA-AD5317F18C9D}" presName="connectorText" presStyleLbl="sibTrans2D1" presStyleIdx="8" presStyleCnt="9"/>
      <dgm:spPr/>
    </dgm:pt>
    <dgm:pt modelId="{F8624272-7DEE-413E-BF09-3F6DC584BA6C}" type="pres">
      <dgm:prSet presAssocID="{830B2F97-B1BC-4D7C-A846-7EBB19C3BBC3}" presName="node" presStyleLbl="node1" presStyleIdx="9" presStyleCnt="10">
        <dgm:presLayoutVars>
          <dgm:bulletEnabled val="1"/>
        </dgm:presLayoutVars>
      </dgm:prSet>
      <dgm:spPr/>
    </dgm:pt>
  </dgm:ptLst>
  <dgm:cxnLst>
    <dgm:cxn modelId="{DEFB4E02-0B1E-4ECF-86C6-665199EEC012}" type="presOf" srcId="{F8E32C5B-C5D1-47F6-A1EA-AD5317F18C9D}" destId="{FF36DE7D-92E4-4BEF-BAB1-8C7C14224111}" srcOrd="0" destOrd="0" presId="urn:microsoft.com/office/officeart/2005/8/layout/process5"/>
    <dgm:cxn modelId="{D4389219-25AF-42EA-B456-190EE0F9394A}" type="presOf" srcId="{9B36B521-F3AA-4FA8-904F-C6E62003E282}" destId="{98765545-DF86-4C7A-B71D-24E417F778E2}" srcOrd="0" destOrd="0" presId="urn:microsoft.com/office/officeart/2005/8/layout/process5"/>
    <dgm:cxn modelId="{B64A951D-FDE2-42F4-BA3F-77B5FF77E806}" type="presOf" srcId="{830B2F97-B1BC-4D7C-A846-7EBB19C3BBC3}" destId="{F8624272-7DEE-413E-BF09-3F6DC584BA6C}" srcOrd="0" destOrd="0" presId="urn:microsoft.com/office/officeart/2005/8/layout/process5"/>
    <dgm:cxn modelId="{96D09B20-0955-41C1-A220-ABA755F2C793}" type="presOf" srcId="{D672F182-2393-4D1F-A5A3-F42F29B67ACF}" destId="{DF663EAF-73F0-4FC2-8C57-FBE06F423DF7}" srcOrd="0" destOrd="0" presId="urn:microsoft.com/office/officeart/2005/8/layout/process5"/>
    <dgm:cxn modelId="{E6885122-EE84-4546-9F75-32D801CC08C5}" srcId="{A5408FE5-49F0-4188-BA4D-97989D4CE5E3}" destId="{20E8395A-88EB-4426-ACA7-33C640345DBF}" srcOrd="7" destOrd="0" parTransId="{E3E8EC02-3E53-481C-B376-044157BF74D0}" sibTransId="{FF0C6748-4A52-4229-A243-7EC4FA09DD7F}"/>
    <dgm:cxn modelId="{8E61A125-E096-48AE-9FD9-80844AC6631D}" type="presOf" srcId="{691E2D67-34BC-4EB0-9CB9-FF8F35C55C0E}" destId="{FF327407-ECD1-403E-90A2-8CD575448DC7}" srcOrd="0" destOrd="0" presId="urn:microsoft.com/office/officeart/2005/8/layout/process5"/>
    <dgm:cxn modelId="{1EBADF25-9297-49AA-98F2-250A25D5F8A5}" srcId="{A5408FE5-49F0-4188-BA4D-97989D4CE5E3}" destId="{691E2D67-34BC-4EB0-9CB9-FF8F35C55C0E}" srcOrd="4" destOrd="0" parTransId="{5F1FD973-125E-4FDA-B0F2-17411B308B44}" sibTransId="{6BF57C12-63CF-4DD5-868E-DCDFDDC4ACD0}"/>
    <dgm:cxn modelId="{865D542D-C385-4124-815F-8EA2C9D90775}" type="presOf" srcId="{F8E32C5B-C5D1-47F6-A1EA-AD5317F18C9D}" destId="{33E087F0-C841-42F1-A074-35D5E659F92D}" srcOrd="1" destOrd="0" presId="urn:microsoft.com/office/officeart/2005/8/layout/process5"/>
    <dgm:cxn modelId="{CBF32E38-AB11-446E-BADF-9AB0AE484282}" srcId="{A5408FE5-49F0-4188-BA4D-97989D4CE5E3}" destId="{9B36B521-F3AA-4FA8-904F-C6E62003E282}" srcOrd="3" destOrd="0" parTransId="{4E430DFE-0E2C-4860-A81B-C362F590A1CF}" sibTransId="{E251F021-4151-491F-8A95-1F5CD95DA8E0}"/>
    <dgm:cxn modelId="{DC327639-17E2-4B65-8BE8-A4041B25ECF9}" type="presOf" srcId="{42C264D8-3D68-43F4-897A-324BF4DA053C}" destId="{743118BD-98E8-44B4-8E47-99A9E1858608}" srcOrd="0" destOrd="0" presId="urn:microsoft.com/office/officeart/2005/8/layout/process5"/>
    <dgm:cxn modelId="{7A886F5F-4B69-4826-A99C-662638D6BCA4}" srcId="{A5408FE5-49F0-4188-BA4D-97989D4CE5E3}" destId="{D95FE63C-62F8-4C3B-B246-B8F3C10A05AA}" srcOrd="0" destOrd="0" parTransId="{C150B1F9-15DF-4283-AD1A-356DD298F8C2}" sibTransId="{E475FFC1-4679-4870-B64B-5C43FFD7D208}"/>
    <dgm:cxn modelId="{42DFFC62-A34B-4088-A3FA-FEAF72A8D328}" type="presOf" srcId="{7EB5C74F-39CE-4018-880D-3DDE3043580A}" destId="{7D14BEA0-1198-4C41-887D-EEA9133DA923}" srcOrd="0" destOrd="0" presId="urn:microsoft.com/office/officeart/2005/8/layout/process5"/>
    <dgm:cxn modelId="{02B6B86D-FE9B-40C8-9DF1-29161FC540A2}" type="presOf" srcId="{9E678B8B-1D42-4F28-B4D8-F344468FEC1C}" destId="{19BBE369-7A70-4A3F-97FF-5DAD6D70B92D}" srcOrd="0" destOrd="0" presId="urn:microsoft.com/office/officeart/2005/8/layout/process5"/>
    <dgm:cxn modelId="{963C2250-6441-40BB-86F7-9E16B616D802}" type="presOf" srcId="{E251F021-4151-491F-8A95-1F5CD95DA8E0}" destId="{D31C2744-A697-4D19-8FB6-A57E8E778841}" srcOrd="0" destOrd="0" presId="urn:microsoft.com/office/officeart/2005/8/layout/process5"/>
    <dgm:cxn modelId="{8AC8CE52-718A-40CA-B0FD-F436A2D1762B}" type="presOf" srcId="{DC94C597-B12E-42E9-8182-96C5CE94C810}" destId="{D5311B83-0A4F-457B-97C9-C8364D780691}" srcOrd="0" destOrd="0" presId="urn:microsoft.com/office/officeart/2005/8/layout/process5"/>
    <dgm:cxn modelId="{DFAFF252-8FA4-4427-A2EE-5044059E4C5F}" srcId="{A5408FE5-49F0-4188-BA4D-97989D4CE5E3}" destId="{D672F182-2393-4D1F-A5A3-F42F29B67ACF}" srcOrd="5" destOrd="0" parTransId="{92412DD8-DD43-4EBE-9A9B-339B412FEFEF}" sibTransId="{42C264D8-3D68-43F4-897A-324BF4DA053C}"/>
    <dgm:cxn modelId="{E5B4BE58-7012-4A5C-97FA-81B958E8C248}" srcId="{A5408FE5-49F0-4188-BA4D-97989D4CE5E3}" destId="{EA20C9E4-9CD7-4BAB-8738-CD3ED80BC242}" srcOrd="8" destOrd="0" parTransId="{6153B895-4BCE-48D8-B427-56491059462C}" sibTransId="{F8E32C5B-C5D1-47F6-A1EA-AD5317F18C9D}"/>
    <dgm:cxn modelId="{F7EDCB5A-735D-4F0B-9C5D-7C83DAA8804A}" type="presOf" srcId="{20E8395A-88EB-4426-ACA7-33C640345DBF}" destId="{BA453541-2FAF-49A8-81E4-4994122A9864}" srcOrd="0" destOrd="0" presId="urn:microsoft.com/office/officeart/2005/8/layout/process5"/>
    <dgm:cxn modelId="{6FF2BC82-AEA2-4190-98B2-1C25DA09AE20}" type="presOf" srcId="{FF0C6748-4A52-4229-A243-7EC4FA09DD7F}" destId="{02B4C88E-01DF-4E2C-A59D-83EC83BD651B}" srcOrd="0" destOrd="0" presId="urn:microsoft.com/office/officeart/2005/8/layout/process5"/>
    <dgm:cxn modelId="{55FDF185-F1D3-4484-984F-3564189E2241}" srcId="{A5408FE5-49F0-4188-BA4D-97989D4CE5E3}" destId="{7EB5C74F-39CE-4018-880D-3DDE3043580A}" srcOrd="1" destOrd="0" parTransId="{28CDF64E-AB23-4779-BB68-C67EF15EFD8E}" sibTransId="{1BF397C5-FA00-461C-AAFF-1968BF9F5943}"/>
    <dgm:cxn modelId="{165B3994-6BD8-46EC-805B-6ACED50CD07D}" srcId="{A5408FE5-49F0-4188-BA4D-97989D4CE5E3}" destId="{9E678B8B-1D42-4F28-B4D8-F344468FEC1C}" srcOrd="6" destOrd="0" parTransId="{05FEA751-AA6D-476F-B303-2E3762673535}" sibTransId="{DC94C597-B12E-42E9-8182-96C5CE94C810}"/>
    <dgm:cxn modelId="{60704F95-C532-4DD6-BFF3-99E8001927C4}" type="presOf" srcId="{31379AAB-A0FA-4DFC-8959-8BC196A36A42}" destId="{DDE086C9-CC27-4059-A3BE-EE2244BF44F8}" srcOrd="0" destOrd="0" presId="urn:microsoft.com/office/officeart/2005/8/layout/process5"/>
    <dgm:cxn modelId="{162068A7-1E08-4D76-8BC4-F6D11CE4561D}" type="presOf" srcId="{DC94C597-B12E-42E9-8182-96C5CE94C810}" destId="{9115457A-6228-4AE8-8F53-7C802B5C1FAE}" srcOrd="1" destOrd="0" presId="urn:microsoft.com/office/officeart/2005/8/layout/process5"/>
    <dgm:cxn modelId="{9D8406B4-CDFB-4ACA-867C-FFBA30D3026F}" type="presOf" srcId="{E251F021-4151-491F-8A95-1F5CD95DA8E0}" destId="{A2C4403A-6861-4E24-8EE3-A6538EC002D3}" srcOrd="1" destOrd="0" presId="urn:microsoft.com/office/officeart/2005/8/layout/process5"/>
    <dgm:cxn modelId="{E4BE1CB4-E7C8-4107-AE09-75A0496F1437}" type="presOf" srcId="{A5408FE5-49F0-4188-BA4D-97989D4CE5E3}" destId="{DEBA0889-960B-4D71-B337-A00A8E809713}" srcOrd="0" destOrd="0" presId="urn:microsoft.com/office/officeart/2005/8/layout/process5"/>
    <dgm:cxn modelId="{D9165DB5-CD44-470B-8AFE-79AA21164B31}" type="presOf" srcId="{D95FE63C-62F8-4C3B-B246-B8F3C10A05AA}" destId="{A51395D7-CC60-4417-BDCB-0FDEE952A4EB}" srcOrd="0" destOrd="0" presId="urn:microsoft.com/office/officeart/2005/8/layout/process5"/>
    <dgm:cxn modelId="{90F347B8-AE01-4072-B7B7-A7A86658285F}" type="presOf" srcId="{1BF397C5-FA00-461C-AAFF-1968BF9F5943}" destId="{E6836E28-5301-4605-9940-3AE1745C7283}" srcOrd="0" destOrd="0" presId="urn:microsoft.com/office/officeart/2005/8/layout/process5"/>
    <dgm:cxn modelId="{39F1C7BF-9709-4928-9F85-17259A35B2E9}" type="presOf" srcId="{42C264D8-3D68-43F4-897A-324BF4DA053C}" destId="{3CA6A53A-0A03-42C9-9053-E442B2DB2F42}" srcOrd="1" destOrd="0" presId="urn:microsoft.com/office/officeart/2005/8/layout/process5"/>
    <dgm:cxn modelId="{33117FC1-A9B8-4954-AA71-B9AA9BF0D30D}" type="presOf" srcId="{EA20C9E4-9CD7-4BAB-8738-CD3ED80BC242}" destId="{27651B01-60EA-40E8-9B20-7D587D134D72}" srcOrd="0" destOrd="0" presId="urn:microsoft.com/office/officeart/2005/8/layout/process5"/>
    <dgm:cxn modelId="{109AF7C6-39E7-4568-A268-207C578E7A09}" type="presOf" srcId="{6BF57C12-63CF-4DD5-868E-DCDFDDC4ACD0}" destId="{4E7D4B9F-70CE-4BC9-B7F0-3FABA829C396}" srcOrd="0" destOrd="0" presId="urn:microsoft.com/office/officeart/2005/8/layout/process5"/>
    <dgm:cxn modelId="{FDB1C5C8-9052-4FA6-BB65-E266865A6BF6}" type="presOf" srcId="{6BF57C12-63CF-4DD5-868E-DCDFDDC4ACD0}" destId="{84ED8199-7262-4C73-97A5-21AAF3D4263B}" srcOrd="1" destOrd="0" presId="urn:microsoft.com/office/officeart/2005/8/layout/process5"/>
    <dgm:cxn modelId="{B3A973CD-9917-46E9-9D5D-96221701D91C}" type="presOf" srcId="{E475FFC1-4679-4870-B64B-5C43FFD7D208}" destId="{D1681201-F6E2-42C8-99DB-E4F3F30C46AB}" srcOrd="0" destOrd="0" presId="urn:microsoft.com/office/officeart/2005/8/layout/process5"/>
    <dgm:cxn modelId="{5C5061D3-D504-4E99-80CD-78072A1B3E11}" type="presOf" srcId="{FF0C6748-4A52-4229-A243-7EC4FA09DD7F}" destId="{BBE2A599-DADD-4EEA-B4A2-9B5D1AB86A66}" srcOrd="1" destOrd="0" presId="urn:microsoft.com/office/officeart/2005/8/layout/process5"/>
    <dgm:cxn modelId="{AE6D9AD3-20FF-4037-892D-641102478A80}" srcId="{A5408FE5-49F0-4188-BA4D-97989D4CE5E3}" destId="{830B2F97-B1BC-4D7C-A846-7EBB19C3BBC3}" srcOrd="9" destOrd="0" parTransId="{4222D36E-956F-41D4-82C4-66B1C5C47B88}" sibTransId="{C4B3D684-CC6D-4577-8E87-AA9E58749A59}"/>
    <dgm:cxn modelId="{1C8CA8D6-3B82-4A94-A95B-034F546F16EF}" type="presOf" srcId="{1BF397C5-FA00-461C-AAFF-1968BF9F5943}" destId="{C1B5A850-8915-4AC1-AC17-3E2973F9F1BD}" srcOrd="1" destOrd="0" presId="urn:microsoft.com/office/officeart/2005/8/layout/process5"/>
    <dgm:cxn modelId="{A14DA7DD-E783-4DA3-B95F-AF3529E06DED}" type="presOf" srcId="{E475FFC1-4679-4870-B64B-5C43FFD7D208}" destId="{6291FB6E-52E8-4F50-ADC6-46BEBD5977D9}" srcOrd="1" destOrd="0" presId="urn:microsoft.com/office/officeart/2005/8/layout/process5"/>
    <dgm:cxn modelId="{A9EFE2EC-9A98-4C2C-9373-F3F4A2643893}" type="presOf" srcId="{31379AAB-A0FA-4DFC-8959-8BC196A36A42}" destId="{70F90C8F-5353-4AA4-87EE-6412A81A3494}" srcOrd="1" destOrd="0" presId="urn:microsoft.com/office/officeart/2005/8/layout/process5"/>
    <dgm:cxn modelId="{C6F500EF-6510-4720-90E0-04D759CE2CF7}" srcId="{A5408FE5-49F0-4188-BA4D-97989D4CE5E3}" destId="{534E6871-2806-42AD-87B3-8F43DCCC53AA}" srcOrd="2" destOrd="0" parTransId="{62896908-51E0-4696-A6B1-8FE27BE18EE1}" sibTransId="{31379AAB-A0FA-4DFC-8959-8BC196A36A42}"/>
    <dgm:cxn modelId="{9B4DA7F8-8140-4E74-A5A0-7F7881A4BC38}" type="presOf" srcId="{534E6871-2806-42AD-87B3-8F43DCCC53AA}" destId="{A2F54998-DF06-44B0-8E5E-3BC156A51B97}" srcOrd="0" destOrd="0" presId="urn:microsoft.com/office/officeart/2005/8/layout/process5"/>
    <dgm:cxn modelId="{C8B55A16-6B6A-49F8-A2DB-52176AC5F4E3}" type="presParOf" srcId="{DEBA0889-960B-4D71-B337-A00A8E809713}" destId="{A51395D7-CC60-4417-BDCB-0FDEE952A4EB}" srcOrd="0" destOrd="0" presId="urn:microsoft.com/office/officeart/2005/8/layout/process5"/>
    <dgm:cxn modelId="{49CA74EB-432F-4336-B14E-7C0D0E320806}" type="presParOf" srcId="{DEBA0889-960B-4D71-B337-A00A8E809713}" destId="{D1681201-F6E2-42C8-99DB-E4F3F30C46AB}" srcOrd="1" destOrd="0" presId="urn:microsoft.com/office/officeart/2005/8/layout/process5"/>
    <dgm:cxn modelId="{E86C131E-F093-44EF-B6B6-7EAEEB9680F8}" type="presParOf" srcId="{D1681201-F6E2-42C8-99DB-E4F3F30C46AB}" destId="{6291FB6E-52E8-4F50-ADC6-46BEBD5977D9}" srcOrd="0" destOrd="0" presId="urn:microsoft.com/office/officeart/2005/8/layout/process5"/>
    <dgm:cxn modelId="{F6AE794E-BB65-4C5A-BFA4-58594A85E222}" type="presParOf" srcId="{DEBA0889-960B-4D71-B337-A00A8E809713}" destId="{7D14BEA0-1198-4C41-887D-EEA9133DA923}" srcOrd="2" destOrd="0" presId="urn:microsoft.com/office/officeart/2005/8/layout/process5"/>
    <dgm:cxn modelId="{FFB08B49-04E7-4FFF-BD0C-48FCF1C5EFA1}" type="presParOf" srcId="{DEBA0889-960B-4D71-B337-A00A8E809713}" destId="{E6836E28-5301-4605-9940-3AE1745C7283}" srcOrd="3" destOrd="0" presId="urn:microsoft.com/office/officeart/2005/8/layout/process5"/>
    <dgm:cxn modelId="{D5156DF5-F883-46E6-8361-5FDF6181A0CA}" type="presParOf" srcId="{E6836E28-5301-4605-9940-3AE1745C7283}" destId="{C1B5A850-8915-4AC1-AC17-3E2973F9F1BD}" srcOrd="0" destOrd="0" presId="urn:microsoft.com/office/officeart/2005/8/layout/process5"/>
    <dgm:cxn modelId="{51C90FF6-779F-4158-B268-AC5EFAD34928}" type="presParOf" srcId="{DEBA0889-960B-4D71-B337-A00A8E809713}" destId="{A2F54998-DF06-44B0-8E5E-3BC156A51B97}" srcOrd="4" destOrd="0" presId="urn:microsoft.com/office/officeart/2005/8/layout/process5"/>
    <dgm:cxn modelId="{31495437-4E17-4112-9E2C-D34A363DD391}" type="presParOf" srcId="{DEBA0889-960B-4D71-B337-A00A8E809713}" destId="{DDE086C9-CC27-4059-A3BE-EE2244BF44F8}" srcOrd="5" destOrd="0" presId="urn:microsoft.com/office/officeart/2005/8/layout/process5"/>
    <dgm:cxn modelId="{904C6671-00A2-4E86-8012-B17A980A88DF}" type="presParOf" srcId="{DDE086C9-CC27-4059-A3BE-EE2244BF44F8}" destId="{70F90C8F-5353-4AA4-87EE-6412A81A3494}" srcOrd="0" destOrd="0" presId="urn:microsoft.com/office/officeart/2005/8/layout/process5"/>
    <dgm:cxn modelId="{6E915C26-6E22-4188-AC28-3E02420D26D4}" type="presParOf" srcId="{DEBA0889-960B-4D71-B337-A00A8E809713}" destId="{98765545-DF86-4C7A-B71D-24E417F778E2}" srcOrd="6" destOrd="0" presId="urn:microsoft.com/office/officeart/2005/8/layout/process5"/>
    <dgm:cxn modelId="{9A003268-0BA7-4C5D-8AD4-30F4631E3C62}" type="presParOf" srcId="{DEBA0889-960B-4D71-B337-A00A8E809713}" destId="{D31C2744-A697-4D19-8FB6-A57E8E778841}" srcOrd="7" destOrd="0" presId="urn:microsoft.com/office/officeart/2005/8/layout/process5"/>
    <dgm:cxn modelId="{46F041EC-8416-456E-A41F-50A0F97DAFA9}" type="presParOf" srcId="{D31C2744-A697-4D19-8FB6-A57E8E778841}" destId="{A2C4403A-6861-4E24-8EE3-A6538EC002D3}" srcOrd="0" destOrd="0" presId="urn:microsoft.com/office/officeart/2005/8/layout/process5"/>
    <dgm:cxn modelId="{220BEB38-AE10-4180-AC18-FCB9DFA4D289}" type="presParOf" srcId="{DEBA0889-960B-4D71-B337-A00A8E809713}" destId="{FF327407-ECD1-403E-90A2-8CD575448DC7}" srcOrd="8" destOrd="0" presId="urn:microsoft.com/office/officeart/2005/8/layout/process5"/>
    <dgm:cxn modelId="{A2054073-7812-4E2A-88E6-DE0D10A74FB5}" type="presParOf" srcId="{DEBA0889-960B-4D71-B337-A00A8E809713}" destId="{4E7D4B9F-70CE-4BC9-B7F0-3FABA829C396}" srcOrd="9" destOrd="0" presId="urn:microsoft.com/office/officeart/2005/8/layout/process5"/>
    <dgm:cxn modelId="{29FA59F4-CB8A-4F28-902C-60431D77BC99}" type="presParOf" srcId="{4E7D4B9F-70CE-4BC9-B7F0-3FABA829C396}" destId="{84ED8199-7262-4C73-97A5-21AAF3D4263B}" srcOrd="0" destOrd="0" presId="urn:microsoft.com/office/officeart/2005/8/layout/process5"/>
    <dgm:cxn modelId="{7CA8F50A-26D9-42AC-BA60-D9AFCF27FA1E}" type="presParOf" srcId="{DEBA0889-960B-4D71-B337-A00A8E809713}" destId="{DF663EAF-73F0-4FC2-8C57-FBE06F423DF7}" srcOrd="10" destOrd="0" presId="urn:microsoft.com/office/officeart/2005/8/layout/process5"/>
    <dgm:cxn modelId="{52141C8E-6578-474A-AD1E-6B11623C0826}" type="presParOf" srcId="{DEBA0889-960B-4D71-B337-A00A8E809713}" destId="{743118BD-98E8-44B4-8E47-99A9E1858608}" srcOrd="11" destOrd="0" presId="urn:microsoft.com/office/officeart/2005/8/layout/process5"/>
    <dgm:cxn modelId="{3AE415F0-0050-41A1-9DE0-4D9B36B9A348}" type="presParOf" srcId="{743118BD-98E8-44B4-8E47-99A9E1858608}" destId="{3CA6A53A-0A03-42C9-9053-E442B2DB2F42}" srcOrd="0" destOrd="0" presId="urn:microsoft.com/office/officeart/2005/8/layout/process5"/>
    <dgm:cxn modelId="{14BEC6C2-E08D-469F-A4CF-32E5D247CFB3}" type="presParOf" srcId="{DEBA0889-960B-4D71-B337-A00A8E809713}" destId="{19BBE369-7A70-4A3F-97FF-5DAD6D70B92D}" srcOrd="12" destOrd="0" presId="urn:microsoft.com/office/officeart/2005/8/layout/process5"/>
    <dgm:cxn modelId="{EDB035CC-350C-485F-A107-EC81C155E3DF}" type="presParOf" srcId="{DEBA0889-960B-4D71-B337-A00A8E809713}" destId="{D5311B83-0A4F-457B-97C9-C8364D780691}" srcOrd="13" destOrd="0" presId="urn:microsoft.com/office/officeart/2005/8/layout/process5"/>
    <dgm:cxn modelId="{476ACE03-864B-4CCB-A116-FCA828C72DF9}" type="presParOf" srcId="{D5311B83-0A4F-457B-97C9-C8364D780691}" destId="{9115457A-6228-4AE8-8F53-7C802B5C1FAE}" srcOrd="0" destOrd="0" presId="urn:microsoft.com/office/officeart/2005/8/layout/process5"/>
    <dgm:cxn modelId="{AA593A73-E9F4-43B1-9F64-0EC75BFB5B1A}" type="presParOf" srcId="{DEBA0889-960B-4D71-B337-A00A8E809713}" destId="{BA453541-2FAF-49A8-81E4-4994122A9864}" srcOrd="14" destOrd="0" presId="urn:microsoft.com/office/officeart/2005/8/layout/process5"/>
    <dgm:cxn modelId="{93A71B72-1FE0-4386-80E0-28D3D3B90057}" type="presParOf" srcId="{DEBA0889-960B-4D71-B337-A00A8E809713}" destId="{02B4C88E-01DF-4E2C-A59D-83EC83BD651B}" srcOrd="15" destOrd="0" presId="urn:microsoft.com/office/officeart/2005/8/layout/process5"/>
    <dgm:cxn modelId="{D2229DF7-CAE8-4CB0-9904-3D1F6419E224}" type="presParOf" srcId="{02B4C88E-01DF-4E2C-A59D-83EC83BD651B}" destId="{BBE2A599-DADD-4EEA-B4A2-9B5D1AB86A66}" srcOrd="0" destOrd="0" presId="urn:microsoft.com/office/officeart/2005/8/layout/process5"/>
    <dgm:cxn modelId="{489A5160-98B3-4C31-98AF-6FC123963F4E}" type="presParOf" srcId="{DEBA0889-960B-4D71-B337-A00A8E809713}" destId="{27651B01-60EA-40E8-9B20-7D587D134D72}" srcOrd="16" destOrd="0" presId="urn:microsoft.com/office/officeart/2005/8/layout/process5"/>
    <dgm:cxn modelId="{1A46AF25-4DA1-4256-87FA-7DDD58A14114}" type="presParOf" srcId="{DEBA0889-960B-4D71-B337-A00A8E809713}" destId="{FF36DE7D-92E4-4BEF-BAB1-8C7C14224111}" srcOrd="17" destOrd="0" presId="urn:microsoft.com/office/officeart/2005/8/layout/process5"/>
    <dgm:cxn modelId="{A43D8E42-65E7-4A31-8761-BAAE040E8F7C}" type="presParOf" srcId="{FF36DE7D-92E4-4BEF-BAB1-8C7C14224111}" destId="{33E087F0-C841-42F1-A074-35D5E659F92D}" srcOrd="0" destOrd="0" presId="urn:microsoft.com/office/officeart/2005/8/layout/process5"/>
    <dgm:cxn modelId="{56657B99-E5B1-4FE7-88A1-1CF4866D3F7E}" type="presParOf" srcId="{DEBA0889-960B-4D71-B337-A00A8E809713}" destId="{F8624272-7DEE-413E-BF09-3F6DC584BA6C}" srcOrd="18" destOrd="0" presId="urn:microsoft.com/office/officeart/2005/8/layout/process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1395D7-CC60-4417-BDCB-0FDEE952A4EB}">
      <dsp:nvSpPr>
        <dsp:cNvPr id="0" name=""/>
        <dsp:cNvSpPr/>
      </dsp:nvSpPr>
      <dsp:spPr>
        <a:xfrm>
          <a:off x="5520" y="39720"/>
          <a:ext cx="1650099" cy="9900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Make sure SD card is inserted</a:t>
          </a:r>
        </a:p>
      </dsp:txBody>
      <dsp:txXfrm>
        <a:off x="34518" y="68718"/>
        <a:ext cx="1592103" cy="932063"/>
      </dsp:txXfrm>
    </dsp:sp>
    <dsp:sp modelId="{D1681201-F6E2-42C8-99DB-E4F3F30C46AB}">
      <dsp:nvSpPr>
        <dsp:cNvPr id="0" name=""/>
        <dsp:cNvSpPr/>
      </dsp:nvSpPr>
      <dsp:spPr>
        <a:xfrm>
          <a:off x="1800829" y="330138"/>
          <a:ext cx="349821" cy="4092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800829" y="411983"/>
        <a:ext cx="244875" cy="245534"/>
      </dsp:txXfrm>
    </dsp:sp>
    <dsp:sp modelId="{7D14BEA0-1198-4C41-887D-EEA9133DA923}">
      <dsp:nvSpPr>
        <dsp:cNvPr id="0" name=""/>
        <dsp:cNvSpPr/>
      </dsp:nvSpPr>
      <dsp:spPr>
        <a:xfrm>
          <a:off x="2315660" y="39720"/>
          <a:ext cx="1650099" cy="9900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Make sure there is at least 64MB free</a:t>
          </a:r>
        </a:p>
      </dsp:txBody>
      <dsp:txXfrm>
        <a:off x="2344658" y="68718"/>
        <a:ext cx="1592103" cy="932063"/>
      </dsp:txXfrm>
    </dsp:sp>
    <dsp:sp modelId="{E6836E28-5301-4605-9940-3AE1745C7283}">
      <dsp:nvSpPr>
        <dsp:cNvPr id="0" name=""/>
        <dsp:cNvSpPr/>
      </dsp:nvSpPr>
      <dsp:spPr>
        <a:xfrm>
          <a:off x="4110968" y="330138"/>
          <a:ext cx="349821" cy="4092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10968" y="411983"/>
        <a:ext cx="244875" cy="245534"/>
      </dsp:txXfrm>
    </dsp:sp>
    <dsp:sp modelId="{A2F54998-DF06-44B0-8E5E-3BC156A51B97}">
      <dsp:nvSpPr>
        <dsp:cNvPr id="0" name=""/>
        <dsp:cNvSpPr/>
      </dsp:nvSpPr>
      <dsp:spPr>
        <a:xfrm>
          <a:off x="4625799" y="39720"/>
          <a:ext cx="1650099" cy="9900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Turn Camera On</a:t>
          </a:r>
        </a:p>
      </dsp:txBody>
      <dsp:txXfrm>
        <a:off x="4654797" y="68718"/>
        <a:ext cx="1592103" cy="932063"/>
      </dsp:txXfrm>
    </dsp:sp>
    <dsp:sp modelId="{DDE086C9-CC27-4059-A3BE-EE2244BF44F8}">
      <dsp:nvSpPr>
        <dsp:cNvPr id="0" name=""/>
        <dsp:cNvSpPr/>
      </dsp:nvSpPr>
      <dsp:spPr>
        <a:xfrm rot="5400000">
          <a:off x="5275938" y="1145287"/>
          <a:ext cx="349821" cy="4092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5328082" y="1174988"/>
        <a:ext cx="245534" cy="244875"/>
      </dsp:txXfrm>
    </dsp:sp>
    <dsp:sp modelId="{98765545-DF86-4C7A-B71D-24E417F778E2}">
      <dsp:nvSpPr>
        <dsp:cNvPr id="0" name=""/>
        <dsp:cNvSpPr/>
      </dsp:nvSpPr>
      <dsp:spPr>
        <a:xfrm>
          <a:off x="4625799" y="1689820"/>
          <a:ext cx="1650099" cy="9900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Delay 3.5sec</a:t>
          </a:r>
        </a:p>
      </dsp:txBody>
      <dsp:txXfrm>
        <a:off x="4654797" y="1718818"/>
        <a:ext cx="1592103" cy="932063"/>
      </dsp:txXfrm>
    </dsp:sp>
    <dsp:sp modelId="{D31C2744-A697-4D19-8FB6-A57E8E778841}">
      <dsp:nvSpPr>
        <dsp:cNvPr id="0" name=""/>
        <dsp:cNvSpPr/>
      </dsp:nvSpPr>
      <dsp:spPr>
        <a:xfrm rot="10800000">
          <a:off x="4130769" y="1980237"/>
          <a:ext cx="349821" cy="4092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4235715" y="2062082"/>
        <a:ext cx="244875" cy="245534"/>
      </dsp:txXfrm>
    </dsp:sp>
    <dsp:sp modelId="{FF327407-ECD1-403E-90A2-8CD575448DC7}">
      <dsp:nvSpPr>
        <dsp:cNvPr id="0" name=""/>
        <dsp:cNvSpPr/>
      </dsp:nvSpPr>
      <dsp:spPr>
        <a:xfrm>
          <a:off x="2315660" y="1689820"/>
          <a:ext cx="1650099" cy="9900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Send "station name mm/dd/yyy hh:mm:ss" to Camera to use as the image overlay</a:t>
          </a:r>
        </a:p>
      </dsp:txBody>
      <dsp:txXfrm>
        <a:off x="2344658" y="1718818"/>
        <a:ext cx="1592103" cy="932063"/>
      </dsp:txXfrm>
    </dsp:sp>
    <dsp:sp modelId="{4E7D4B9F-70CE-4BC9-B7F0-3FABA829C396}">
      <dsp:nvSpPr>
        <dsp:cNvPr id="0" name=""/>
        <dsp:cNvSpPr/>
      </dsp:nvSpPr>
      <dsp:spPr>
        <a:xfrm rot="10800000">
          <a:off x="1820630" y="1980237"/>
          <a:ext cx="349821" cy="4092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1925576" y="2062082"/>
        <a:ext cx="244875" cy="245534"/>
      </dsp:txXfrm>
    </dsp:sp>
    <dsp:sp modelId="{DF663EAF-73F0-4FC2-8C57-FBE06F423DF7}">
      <dsp:nvSpPr>
        <dsp:cNvPr id="0" name=""/>
        <dsp:cNvSpPr/>
      </dsp:nvSpPr>
      <dsp:spPr>
        <a:xfrm>
          <a:off x="5520" y="1689820"/>
          <a:ext cx="1650099" cy="9900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(optional) if the camera lacks memory to hold the image, retry with increased compression or reduced resolution.</a:t>
          </a:r>
        </a:p>
      </dsp:txBody>
      <dsp:txXfrm>
        <a:off x="34518" y="1718818"/>
        <a:ext cx="1592103" cy="932063"/>
      </dsp:txXfrm>
    </dsp:sp>
    <dsp:sp modelId="{743118BD-98E8-44B4-8E47-99A9E1858608}">
      <dsp:nvSpPr>
        <dsp:cNvPr id="0" name=""/>
        <dsp:cNvSpPr/>
      </dsp:nvSpPr>
      <dsp:spPr>
        <a:xfrm rot="5400000">
          <a:off x="655660" y="2795387"/>
          <a:ext cx="349821" cy="4092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707804" y="2825088"/>
        <a:ext cx="245534" cy="244875"/>
      </dsp:txXfrm>
    </dsp:sp>
    <dsp:sp modelId="{19BBE369-7A70-4A3F-97FF-5DAD6D70B92D}">
      <dsp:nvSpPr>
        <dsp:cNvPr id="0" name=""/>
        <dsp:cNvSpPr/>
      </dsp:nvSpPr>
      <dsp:spPr>
        <a:xfrm>
          <a:off x="5520" y="3339919"/>
          <a:ext cx="1650099" cy="9900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Transfer the image to /sd/Sutron/Camera485/yyyymmdd/Camera485_yymmddhhmmss.jpg</a:t>
          </a:r>
        </a:p>
      </dsp:txBody>
      <dsp:txXfrm>
        <a:off x="34518" y="3368917"/>
        <a:ext cx="1592103" cy="932063"/>
      </dsp:txXfrm>
    </dsp:sp>
    <dsp:sp modelId="{D5311B83-0A4F-457B-97C9-C8364D780691}">
      <dsp:nvSpPr>
        <dsp:cNvPr id="0" name=""/>
        <dsp:cNvSpPr/>
      </dsp:nvSpPr>
      <dsp:spPr>
        <a:xfrm>
          <a:off x="1800829" y="3630337"/>
          <a:ext cx="349821" cy="4092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800829" y="3712182"/>
        <a:ext cx="244875" cy="245534"/>
      </dsp:txXfrm>
    </dsp:sp>
    <dsp:sp modelId="{BA453541-2FAF-49A8-81E4-4994122A9864}">
      <dsp:nvSpPr>
        <dsp:cNvPr id="0" name=""/>
        <dsp:cNvSpPr/>
      </dsp:nvSpPr>
      <dsp:spPr>
        <a:xfrm>
          <a:off x="2315660" y="3339919"/>
          <a:ext cx="1650099" cy="9900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If the transfer failed, retry, and if it fails again, power cycle and retry.</a:t>
          </a:r>
        </a:p>
      </dsp:txBody>
      <dsp:txXfrm>
        <a:off x="2344658" y="3368917"/>
        <a:ext cx="1592103" cy="932063"/>
      </dsp:txXfrm>
    </dsp:sp>
    <dsp:sp modelId="{02B4C88E-01DF-4E2C-A59D-83EC83BD651B}">
      <dsp:nvSpPr>
        <dsp:cNvPr id="0" name=""/>
        <dsp:cNvSpPr/>
      </dsp:nvSpPr>
      <dsp:spPr>
        <a:xfrm>
          <a:off x="4110968" y="3630337"/>
          <a:ext cx="349821" cy="4092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10968" y="3712182"/>
        <a:ext cx="244875" cy="245534"/>
      </dsp:txXfrm>
    </dsp:sp>
    <dsp:sp modelId="{27651B01-60EA-40E8-9B20-7D587D134D72}">
      <dsp:nvSpPr>
        <dsp:cNvPr id="0" name=""/>
        <dsp:cNvSpPr/>
      </dsp:nvSpPr>
      <dsp:spPr>
        <a:xfrm>
          <a:off x="4625799" y="3339919"/>
          <a:ext cx="1650099" cy="9900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Copy the image to the transmit folder: /sd//TX1</a:t>
          </a:r>
        </a:p>
      </dsp:txBody>
      <dsp:txXfrm>
        <a:off x="4654797" y="3368917"/>
        <a:ext cx="1592103" cy="932063"/>
      </dsp:txXfrm>
    </dsp:sp>
    <dsp:sp modelId="{FF36DE7D-92E4-4BEF-BAB1-8C7C14224111}">
      <dsp:nvSpPr>
        <dsp:cNvPr id="0" name=""/>
        <dsp:cNvSpPr/>
      </dsp:nvSpPr>
      <dsp:spPr>
        <a:xfrm rot="5400000">
          <a:off x="5275938" y="4445486"/>
          <a:ext cx="349821" cy="40922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5328082" y="4475187"/>
        <a:ext cx="245534" cy="244875"/>
      </dsp:txXfrm>
    </dsp:sp>
    <dsp:sp modelId="{F8624272-7DEE-413E-BF09-3F6DC584BA6C}">
      <dsp:nvSpPr>
        <dsp:cNvPr id="0" name=""/>
        <dsp:cNvSpPr/>
      </dsp:nvSpPr>
      <dsp:spPr>
        <a:xfrm>
          <a:off x="4625799" y="4990019"/>
          <a:ext cx="1650099" cy="9900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If there is less than  256MB free delete the archived image.</a:t>
          </a:r>
        </a:p>
      </dsp:txBody>
      <dsp:txXfrm>
        <a:off x="4654797" y="5019017"/>
        <a:ext cx="1592103" cy="9320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0A49BEEC4947E4B9A91A1E8E480A3D2" ma:contentTypeVersion="11" ma:contentTypeDescription="Create a new document." ma:contentTypeScope="" ma:versionID="43bad72cc99cef7ebece1c76a4224e4f">
  <xsd:schema xmlns:xsd="http://www.w3.org/2001/XMLSchema" xmlns:xs="http://www.w3.org/2001/XMLSchema" xmlns:p="http://schemas.microsoft.com/office/2006/metadata/properties" xmlns:ns3="f498a0d6-3dd8-4ff8-b4cb-8a6b3dacbaac" xmlns:ns4="f799b50e-14a1-4cd1-9c6a-297565d26e89" targetNamespace="http://schemas.microsoft.com/office/2006/metadata/properties" ma:root="true" ma:fieldsID="f014fc635dd84e21a20bc440433fac66" ns3:_="" ns4:_="">
    <xsd:import namespace="f498a0d6-3dd8-4ff8-b4cb-8a6b3dacbaac"/>
    <xsd:import namespace="f799b50e-14a1-4cd1-9c6a-297565d26e8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98a0d6-3dd8-4ff8-b4cb-8a6b3dacbaa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99b50e-14a1-4cd1-9c6a-297565d26e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CE4FD8-C5CD-4B05-B707-65B7F6CF12D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1A77C72-5AAB-43C3-BC9C-B332BC4E379F}">
  <ds:schemaRefs>
    <ds:schemaRef ds:uri="http://schemas.microsoft.com/sharepoint/v3/contenttype/forms"/>
  </ds:schemaRefs>
</ds:datastoreItem>
</file>

<file path=customXml/itemProps3.xml><?xml version="1.0" encoding="utf-8"?>
<ds:datastoreItem xmlns:ds="http://schemas.openxmlformats.org/officeDocument/2006/customXml" ds:itemID="{408A6959-64D0-475E-B2B6-A1D91A16B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98a0d6-3dd8-4ff8-b4cb-8a6b3dacbaac"/>
    <ds:schemaRef ds:uri="f799b50e-14a1-4cd1-9c6a-297565d26e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72F837E-68F6-48E8-956B-E607C8C01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AppNote_Template.dotx</Template>
  <TotalTime>8862</TotalTime>
  <Pages>12</Pages>
  <Words>2644</Words>
  <Characters>15077</Characters>
  <Application>Microsoft Office Word</Application>
  <DocSecurity>0</DocSecurity>
  <Lines>125</Lines>
  <Paragraphs>35</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SUTRON</vt:lpstr>
      <vt:lpstr>        Introduction</vt:lpstr>
      <vt:lpstr>        Wiring Diagram</vt:lpstr>
      <vt:lpstr>        Configuring the Camera Script</vt:lpstr>
      <vt:lpstr>        Overview</vt:lpstr>
      <vt:lpstr>        Settings</vt:lpstr>
      <vt:lpstr>        Configuring the XLink2-500 to Take Pictures</vt:lpstr>
      <vt:lpstr>        Configuring the Cell Modem</vt:lpstr>
      <vt:lpstr>        Configuring the XLink2-500 to FTP Files Over Cell</vt:lpstr>
      <vt:lpstr>        Logging and Transmitting Free Space on the SDHC card</vt:lpstr>
      <vt:lpstr>        Final Considerations</vt:lpstr>
      <vt:lpstr>        Removing or Replacing the SDHC Card</vt:lpstr>
      <vt:lpstr>        Choosing a MicroSD or MicroSDHC card</vt:lpstr>
      <vt:lpstr>        Surge Protection</vt:lpstr>
      <vt:lpstr>        Appendix: Formatting an SDHC card with FAT32</vt:lpstr>
    </vt:vector>
  </TitlesOfParts>
  <Company>Microsoft</Company>
  <LinksUpToDate>false</LinksUpToDate>
  <CharactersWithSpaces>17686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SUTRON</dc:title>
  <dc:creator>Jon Weisberg</dc:creator>
  <cp:lastModifiedBy>Weisberg, Jonathan</cp:lastModifiedBy>
  <cp:revision>28</cp:revision>
  <cp:lastPrinted>2014-03-11T21:36:00Z</cp:lastPrinted>
  <dcterms:created xsi:type="dcterms:W3CDTF">2020-05-14T19:46:00Z</dcterms:created>
  <dcterms:modified xsi:type="dcterms:W3CDTF">2021-05-11T21:52:00Z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0x010100F0A49BEEC4947E4B9A91A1E8E480A3D2</vt:lpwstr>
  </property>
</Properties>
</file>